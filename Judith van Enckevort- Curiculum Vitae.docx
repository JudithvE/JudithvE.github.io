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3600"/>
        <w:gridCol w:w="720"/>
        <w:gridCol w:w="6470"/>
      </w:tblGrid>
      <w:tr w:rsidR="001B2ABD" w:rsidRPr="00260C01" w14:paraId="2EE777E0" w14:textId="77777777" w:rsidTr="00837CCA">
        <w:trPr>
          <w:trHeight w:val="3304"/>
        </w:trPr>
        <w:tc>
          <w:tcPr>
            <w:tcW w:w="3600" w:type="dxa"/>
          </w:tcPr>
          <w:p w14:paraId="37F6E8F6" w14:textId="60D5CAF0" w:rsidR="001B2ABD" w:rsidRDefault="00837CCA" w:rsidP="00D61BCC">
            <w:pPr>
              <w:tabs>
                <w:tab w:val="left" w:pos="990"/>
              </w:tabs>
              <w:jc w:val="center"/>
            </w:pPr>
            <w:r>
              <w:br/>
            </w:r>
            <w:r w:rsidR="007A264E">
              <w:br/>
            </w:r>
            <w:r w:rsidR="007A264E">
              <w:br/>
            </w:r>
            <w:r>
              <w:rPr>
                <w:noProof/>
              </w:rPr>
              <w:drawing>
                <wp:inline distT="0" distB="0" distL="0" distR="0" wp14:anchorId="44018CD1" wp14:editId="24442CC7">
                  <wp:extent cx="2432293" cy="179832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60" t="48357" r="16549" b="11168"/>
                          <a:stretch/>
                        </pic:blipFill>
                        <pic:spPr bwMode="auto">
                          <a:xfrm>
                            <a:off x="0" y="0"/>
                            <a:ext cx="2435141" cy="18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653EA9B" w14:textId="77777777" w:rsidR="001B2ABD" w:rsidRPr="00F52DC7" w:rsidRDefault="001B2ABD" w:rsidP="00D61BCC">
            <w:pPr>
              <w:tabs>
                <w:tab w:val="left" w:pos="990"/>
              </w:tabs>
              <w:jc w:val="center"/>
              <w:rPr>
                <w:sz w:val="52"/>
                <w:szCs w:val="52"/>
              </w:rPr>
            </w:pPr>
          </w:p>
        </w:tc>
        <w:tc>
          <w:tcPr>
            <w:tcW w:w="6470" w:type="dxa"/>
          </w:tcPr>
          <w:p w14:paraId="18257567" w14:textId="77777777" w:rsidR="00D61BCC" w:rsidRDefault="00D61BCC" w:rsidP="00D61BCC">
            <w:pPr>
              <w:pStyle w:val="Title"/>
              <w:jc w:val="center"/>
              <w:rPr>
                <w:sz w:val="52"/>
                <w:szCs w:val="52"/>
              </w:rPr>
            </w:pPr>
          </w:p>
          <w:p w14:paraId="0D620A25" w14:textId="77777777" w:rsidR="00D61BCC" w:rsidRDefault="00D61BCC" w:rsidP="00D61BCC">
            <w:pPr>
              <w:pStyle w:val="Title"/>
              <w:jc w:val="center"/>
              <w:rPr>
                <w:sz w:val="52"/>
                <w:szCs w:val="52"/>
              </w:rPr>
            </w:pPr>
          </w:p>
          <w:p w14:paraId="0165D1C5" w14:textId="77777777" w:rsidR="00D61BCC" w:rsidRDefault="00D61BCC" w:rsidP="00D61BCC">
            <w:pPr>
              <w:pStyle w:val="Title"/>
              <w:jc w:val="center"/>
              <w:rPr>
                <w:sz w:val="52"/>
                <w:szCs w:val="52"/>
              </w:rPr>
            </w:pPr>
          </w:p>
          <w:p w14:paraId="548099EF" w14:textId="77777777" w:rsidR="00D61BCC" w:rsidRDefault="00D61BCC" w:rsidP="00D61BCC">
            <w:pPr>
              <w:pStyle w:val="Title"/>
              <w:jc w:val="center"/>
              <w:rPr>
                <w:sz w:val="52"/>
                <w:szCs w:val="52"/>
              </w:rPr>
            </w:pPr>
          </w:p>
          <w:p w14:paraId="3888FB60" w14:textId="77777777" w:rsidR="001B2ABD" w:rsidRDefault="008C318F" w:rsidP="00D61BCC">
            <w:pPr>
              <w:pStyle w:val="Title"/>
              <w:jc w:val="center"/>
              <w:rPr>
                <w:sz w:val="52"/>
                <w:szCs w:val="52"/>
              </w:rPr>
            </w:pPr>
            <w:r w:rsidRPr="00F52DC7">
              <w:rPr>
                <w:sz w:val="52"/>
                <w:szCs w:val="52"/>
              </w:rPr>
              <w:t xml:space="preserve">Judith van </w:t>
            </w:r>
            <w:r w:rsidR="00F52DC7" w:rsidRPr="00F52DC7">
              <w:rPr>
                <w:sz w:val="52"/>
                <w:szCs w:val="52"/>
              </w:rPr>
              <w:t>e</w:t>
            </w:r>
            <w:r w:rsidRPr="00F52DC7">
              <w:rPr>
                <w:sz w:val="52"/>
                <w:szCs w:val="52"/>
              </w:rPr>
              <w:t>nckevort</w:t>
            </w:r>
          </w:p>
          <w:p w14:paraId="5D194E8E" w14:textId="0BF72810" w:rsidR="00EA48D0" w:rsidRPr="00EA48D0" w:rsidRDefault="00094729" w:rsidP="00EA48D0">
            <w:r>
              <w:rPr>
                <w:noProof/>
              </w:rPr>
              <w:drawing>
                <wp:inline distT="0" distB="0" distL="0" distR="0" wp14:anchorId="0898BC69" wp14:editId="6777DCAA">
                  <wp:extent cx="180000" cy="180000"/>
                  <wp:effectExtent l="0" t="0" r="0" b="0"/>
                  <wp:docPr id="2" name="Graphic 2" descr="Ca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 descr="Cak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48D0">
              <w:t>10/08/2000</w:t>
            </w:r>
          </w:p>
        </w:tc>
      </w:tr>
      <w:tr w:rsidR="001B2ABD" w14:paraId="3A9E642F" w14:textId="77777777" w:rsidTr="00837CCA">
        <w:tc>
          <w:tcPr>
            <w:tcW w:w="3600" w:type="dxa"/>
          </w:tcPr>
          <w:sdt>
            <w:sdtPr>
              <w:id w:val="-1711873194"/>
              <w:placeholder>
                <w:docPart w:val="2BBCFB09908044608088C62ABAAF9A5E"/>
              </w:placeholder>
              <w:temporary/>
              <w:showingPlcHdr/>
              <w15:appearance w15:val="hidden"/>
            </w:sdtPr>
            <w:sdtEndPr/>
            <w:sdtContent>
              <w:p w14:paraId="00EEA17F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74163AC0" w14:textId="4BC6BE63" w:rsidR="00104A97" w:rsidRDefault="000934A5" w:rsidP="0098064D">
            <w:r>
              <w:t>Born in Groningen, raised in North-Brabant.</w:t>
            </w:r>
            <w:r w:rsidR="00D61BCC">
              <w:t xml:space="preserve"> From an early age, I </w:t>
            </w:r>
            <w:r w:rsidR="00260C01">
              <w:t>enjoyed</w:t>
            </w:r>
            <w:r w:rsidR="00D61BCC">
              <w:t xml:space="preserve"> learning through doing and creating</w:t>
            </w:r>
            <w:r w:rsidR="00260C01">
              <w:t xml:space="preserve">, and </w:t>
            </w:r>
            <w:r w:rsidR="00D61BCC">
              <w:t xml:space="preserve">this </w:t>
            </w:r>
            <w:r w:rsidR="00260C01">
              <w:t xml:space="preserve">proceeded </w:t>
            </w:r>
            <w:r w:rsidR="00D61BCC">
              <w:t xml:space="preserve">over the years. At the moment, I am a third year Student at the TU/e and I </w:t>
            </w:r>
            <w:r w:rsidR="00260C01">
              <w:t>still take every opportunity to learn something new and practice multiple skills.</w:t>
            </w:r>
            <w:r w:rsidR="00D61BCC">
              <w:t xml:space="preserve"> I am open-minded and a quick </w:t>
            </w:r>
            <w:r w:rsidR="00260C01">
              <w:t xml:space="preserve">learner. Working in teams is where I </w:t>
            </w:r>
            <w:r w:rsidR="00EC1830">
              <w:t>excel</w:t>
            </w:r>
            <w:r w:rsidR="00260C01">
              <w:t xml:space="preserve"> the most</w:t>
            </w:r>
            <w:r w:rsidR="00EA48D0">
              <w:t xml:space="preserve"> because th</w:t>
            </w:r>
            <w:r w:rsidR="00260C01">
              <w:t>en I can deal with constructive criticism to step up my game</w:t>
            </w:r>
            <w:r w:rsidR="00FC0ED4">
              <w:t xml:space="preserve"> even more</w:t>
            </w:r>
            <w:r w:rsidR="00260C01">
              <w:t>.</w:t>
            </w:r>
          </w:p>
          <w:sdt>
            <w:sdtPr>
              <w:id w:val="-1954003311"/>
              <w:placeholder>
                <w:docPart w:val="F5365A7D50A7491AA09BB0034DC13B5B"/>
              </w:placeholder>
              <w:temporary/>
              <w:showingPlcHdr/>
              <w15:appearance w15:val="hidden"/>
            </w:sdtPr>
            <w:sdtEndPr/>
            <w:sdtContent>
              <w:p w14:paraId="03A90C18" w14:textId="77777777" w:rsidR="00036450" w:rsidRPr="00D609A0" w:rsidRDefault="00CB0055" w:rsidP="00CB0055">
                <w:pPr>
                  <w:pStyle w:val="Heading3"/>
                  <w:rPr>
                    <w:lang w:val="nl-NL"/>
                  </w:rPr>
                </w:pPr>
                <w:r w:rsidRPr="00D609A0">
                  <w:rPr>
                    <w:lang w:val="nl-NL"/>
                  </w:rPr>
                  <w:t>Contact</w:t>
                </w:r>
              </w:p>
            </w:sdtContent>
          </w:sdt>
          <w:p w14:paraId="69C4A4B5" w14:textId="39DABA9C" w:rsidR="00027C51" w:rsidRPr="00D609A0" w:rsidRDefault="00027C51" w:rsidP="004D3011">
            <w:pPr>
              <w:rPr>
                <w:highlight w:val="black"/>
                <w:lang w:val="nl-NL"/>
              </w:rPr>
            </w:pPr>
            <w:r w:rsidRPr="00D609A0">
              <w:rPr>
                <w:highlight w:val="black"/>
                <w:lang w:val="nl-NL"/>
              </w:rPr>
              <w:t>………...</w:t>
            </w:r>
          </w:p>
          <w:p w14:paraId="1735CB77" w14:textId="21BAEBF6" w:rsidR="00027C51" w:rsidRPr="00D609A0" w:rsidRDefault="00027C51" w:rsidP="004D3011">
            <w:pPr>
              <w:rPr>
                <w:highlight w:val="black"/>
                <w:lang w:val="nl-NL"/>
              </w:rPr>
            </w:pPr>
            <w:r w:rsidRPr="00D609A0">
              <w:rPr>
                <w:highlight w:val="black"/>
                <w:lang w:val="nl-NL"/>
              </w:rPr>
              <w:t>……………..</w:t>
            </w:r>
          </w:p>
          <w:p w14:paraId="321464E3" w14:textId="77777777" w:rsidR="00027C51" w:rsidRPr="00D609A0" w:rsidRDefault="00027C51" w:rsidP="004D3011">
            <w:pPr>
              <w:rPr>
                <w:highlight w:val="black"/>
                <w:lang w:val="nl-NL"/>
              </w:rPr>
            </w:pPr>
          </w:p>
          <w:p w14:paraId="18C02470" w14:textId="635E41EF" w:rsidR="004D3011" w:rsidRPr="00D609A0" w:rsidRDefault="00027C51" w:rsidP="004D3011">
            <w:pPr>
              <w:rPr>
                <w:highlight w:val="black"/>
                <w:lang w:val="nl-NL"/>
              </w:rPr>
            </w:pPr>
            <w:r w:rsidRPr="00D609A0">
              <w:rPr>
                <w:highlight w:val="black"/>
                <w:lang w:val="nl-NL"/>
              </w:rPr>
              <w:t>………</w:t>
            </w:r>
          </w:p>
          <w:p w14:paraId="42AF8E49" w14:textId="6BC63007" w:rsidR="00027C51" w:rsidRPr="00D609A0" w:rsidRDefault="00027C51" w:rsidP="004D3011">
            <w:pPr>
              <w:rPr>
                <w:lang w:val="nl-NL"/>
              </w:rPr>
            </w:pPr>
            <w:r w:rsidRPr="00D609A0">
              <w:rPr>
                <w:highlight w:val="black"/>
                <w:lang w:val="nl-NL"/>
              </w:rPr>
              <w:t>………………………………………...</w:t>
            </w:r>
          </w:p>
          <w:p w14:paraId="32713B01" w14:textId="77777777" w:rsidR="00104A97" w:rsidRPr="00D609A0" w:rsidRDefault="00104A97" w:rsidP="00104A97">
            <w:pPr>
              <w:rPr>
                <w:lang w:val="nl-NL"/>
              </w:rPr>
            </w:pPr>
          </w:p>
          <w:p w14:paraId="44DDB444" w14:textId="2986C646" w:rsidR="00104A97" w:rsidRPr="00A95A3D" w:rsidRDefault="00104A97" w:rsidP="00104A97">
            <w:pPr>
              <w:rPr>
                <w:lang w:val="nl-NL"/>
              </w:rPr>
            </w:pPr>
            <w:r w:rsidRPr="00A95A3D">
              <w:rPr>
                <w:lang w:val="nl-NL"/>
              </w:rPr>
              <w:t>ADRESS:</w:t>
            </w:r>
          </w:p>
          <w:p w14:paraId="68FC48D6" w14:textId="6E2170D9" w:rsidR="00104A97" w:rsidRPr="00A95A3D" w:rsidRDefault="00104A97" w:rsidP="00104A97">
            <w:pPr>
              <w:rPr>
                <w:lang w:val="nl-NL"/>
              </w:rPr>
            </w:pPr>
            <w:r w:rsidRPr="00A95A3D">
              <w:rPr>
                <w:lang w:val="nl-NL"/>
              </w:rPr>
              <w:t>Eindhoven, Netherlands</w:t>
            </w:r>
          </w:p>
          <w:sdt>
            <w:sdtPr>
              <w:id w:val="-1444214663"/>
              <w:placeholder>
                <w:docPart w:val="0CE7DF506EEC45AE874603589F00EBA7"/>
              </w:placeholder>
              <w:temporary/>
              <w:showingPlcHdr/>
              <w15:appearance w15:val="hidden"/>
            </w:sdtPr>
            <w:sdtEndPr/>
            <w:sdtContent>
              <w:p w14:paraId="384749E9" w14:textId="1F88241A" w:rsidR="004D3011" w:rsidRPr="00A95A3D" w:rsidRDefault="00CB0055" w:rsidP="00CB0055">
                <w:pPr>
                  <w:pStyle w:val="Heading3"/>
                  <w:rPr>
                    <w:lang w:val="nl-NL"/>
                  </w:rPr>
                </w:pPr>
                <w:r w:rsidRPr="00A95A3D">
                  <w:rPr>
                    <w:lang w:val="nl-NL"/>
                  </w:rPr>
                  <w:t>Hobbies</w:t>
                </w:r>
              </w:p>
            </w:sdtContent>
          </w:sdt>
          <w:p w14:paraId="280708AD" w14:textId="77777777" w:rsidR="008D3133" w:rsidRPr="00D609A0" w:rsidRDefault="008C318F" w:rsidP="000E29A7">
            <w:r w:rsidRPr="00D609A0">
              <w:t>Hockey</w:t>
            </w:r>
            <w:r w:rsidR="00843EBE" w:rsidRPr="00D609A0">
              <w:t xml:space="preserve">, </w:t>
            </w:r>
          </w:p>
          <w:p w14:paraId="4B4B9E71" w14:textId="77777777" w:rsidR="008D3133" w:rsidRDefault="008C318F" w:rsidP="000E29A7">
            <w:r>
              <w:t>Playing Music</w:t>
            </w:r>
            <w:r w:rsidR="006554D5">
              <w:t xml:space="preserve"> </w:t>
            </w:r>
            <w:r w:rsidR="00843EBE">
              <w:t>(</w:t>
            </w:r>
            <w:r>
              <w:t>Recorder, Piano, Guitar</w:t>
            </w:r>
            <w:r w:rsidR="00843EBE">
              <w:t xml:space="preserve">), </w:t>
            </w:r>
          </w:p>
          <w:p w14:paraId="37C94F11" w14:textId="1AA8360A" w:rsidR="008D3133" w:rsidRDefault="008C318F" w:rsidP="000E29A7">
            <w:r>
              <w:t>Creating</w:t>
            </w:r>
            <w:r w:rsidR="008D3133">
              <w:t>/Building</w:t>
            </w:r>
            <w:r>
              <w:t xml:space="preserve"> (e.g., electronics, wood, wool)</w:t>
            </w:r>
            <w:r w:rsidR="00843EBE">
              <w:t xml:space="preserve"> </w:t>
            </w:r>
          </w:p>
          <w:p w14:paraId="0958A9BE" w14:textId="2F0A436C" w:rsidR="00724BE9" w:rsidRDefault="00843EBE" w:rsidP="000E29A7">
            <w:r>
              <w:t xml:space="preserve">&amp; </w:t>
            </w:r>
            <w:r w:rsidR="00724BE9">
              <w:t>Windsurfing</w:t>
            </w:r>
          </w:p>
          <w:p w14:paraId="5A70F6BB" w14:textId="77777777" w:rsidR="0098064D" w:rsidRDefault="0098064D" w:rsidP="004D3011"/>
          <w:p w14:paraId="22273DB0" w14:textId="77777777" w:rsidR="0098064D" w:rsidRDefault="0098064D" w:rsidP="004D3011">
            <w:pPr>
              <w:rPr>
                <w:rFonts w:asciiTheme="majorHAnsi" w:eastAsiaTheme="majorEastAsia" w:hAnsiTheme="majorHAnsi" w:cstheme="majorBidi"/>
                <w:b/>
                <w:caps/>
                <w:color w:val="2F5496" w:themeColor="accent1" w:themeShade="BF"/>
                <w:sz w:val="22"/>
                <w:szCs w:val="24"/>
              </w:rPr>
            </w:pPr>
            <w:r w:rsidRPr="0098064D">
              <w:rPr>
                <w:rFonts w:asciiTheme="majorHAnsi" w:eastAsiaTheme="majorEastAsia" w:hAnsiTheme="majorHAnsi" w:cstheme="majorBidi"/>
                <w:b/>
                <w:caps/>
                <w:color w:val="2F5496" w:themeColor="accent1" w:themeShade="BF"/>
                <w:sz w:val="22"/>
                <w:szCs w:val="24"/>
              </w:rPr>
              <w:t>TRAITS</w:t>
            </w:r>
          </w:p>
          <w:p w14:paraId="2274E995" w14:textId="68924B84" w:rsidR="000934A5" w:rsidRDefault="000934A5" w:rsidP="000934A5">
            <w:r>
              <w:t>Flexible</w:t>
            </w:r>
            <w:r w:rsidR="00D61BCC">
              <w:t xml:space="preserve">, </w:t>
            </w:r>
            <w:r>
              <w:t>Reliable</w:t>
            </w:r>
            <w:r w:rsidR="00D61BCC">
              <w:t xml:space="preserve">, </w:t>
            </w:r>
            <w:r>
              <w:t>Active</w:t>
            </w:r>
            <w:r w:rsidR="00D61BCC">
              <w:t xml:space="preserve">, </w:t>
            </w:r>
            <w:r>
              <w:t>Creative</w:t>
            </w:r>
          </w:p>
          <w:p w14:paraId="55698D70" w14:textId="6E625D0C" w:rsidR="000934A5" w:rsidRPr="004D3011" w:rsidRDefault="000934A5" w:rsidP="00D61BCC">
            <w:r>
              <w:t>Team player</w:t>
            </w:r>
            <w:r w:rsidR="00D61BCC">
              <w:t xml:space="preserve">, </w:t>
            </w:r>
            <w:r>
              <w:t>Listener</w:t>
            </w:r>
            <w:r w:rsidR="00D61BCC">
              <w:t xml:space="preserve">, </w:t>
            </w:r>
            <w:r w:rsidR="00843EBE">
              <w:t>Allrounder</w:t>
            </w:r>
          </w:p>
        </w:tc>
        <w:tc>
          <w:tcPr>
            <w:tcW w:w="720" w:type="dxa"/>
          </w:tcPr>
          <w:p w14:paraId="4D63D33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9CAA3B2F8A8C4D16A38E875801D1B352"/>
              </w:placeholder>
              <w:temporary/>
              <w:showingPlcHdr/>
              <w15:appearance w15:val="hidden"/>
            </w:sdtPr>
            <w:sdtEndPr/>
            <w:sdtContent>
              <w:p w14:paraId="09AA8A13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DFCC518" w14:textId="77777777" w:rsidR="000D397B" w:rsidRPr="00B359E4" w:rsidRDefault="000D397B" w:rsidP="000D397B">
            <w:pPr>
              <w:pStyle w:val="Heading4"/>
            </w:pPr>
            <w:r>
              <w:t>Eindhoven University of Technology – Bachelor Sustainable Innovation</w:t>
            </w:r>
          </w:p>
          <w:p w14:paraId="2521EFDB" w14:textId="77777777" w:rsidR="000D397B" w:rsidRPr="00B359E4" w:rsidRDefault="000D397B" w:rsidP="000D397B">
            <w:pPr>
              <w:pStyle w:val="Date"/>
            </w:pPr>
            <w:r>
              <w:t>2018</w:t>
            </w:r>
            <w:r w:rsidRPr="00B359E4">
              <w:t xml:space="preserve"> - </w:t>
            </w:r>
            <w:r>
              <w:t>Present</w:t>
            </w:r>
          </w:p>
          <w:p w14:paraId="21FB58A3" w14:textId="428421E8" w:rsidR="000D397B" w:rsidRDefault="000D397B" w:rsidP="000D397B">
            <w:r>
              <w:t>Studying Sustainable Innovation with the Built Environment track and several Industrial Design and Industrial Engineering tracks.</w:t>
            </w:r>
          </w:p>
          <w:p w14:paraId="6215A010" w14:textId="77777777" w:rsidR="000D397B" w:rsidRDefault="000D397B" w:rsidP="000D397B"/>
          <w:p w14:paraId="6E7FAB01" w14:textId="1AB0F616" w:rsidR="00036450" w:rsidRPr="00036450" w:rsidRDefault="0051647C" w:rsidP="00B359E4">
            <w:pPr>
              <w:pStyle w:val="Heading4"/>
            </w:pPr>
            <w:r>
              <w:t>High</w:t>
            </w:r>
            <w:r w:rsidR="00B20364">
              <w:t xml:space="preserve"> S</w:t>
            </w:r>
            <w:r>
              <w:t xml:space="preserve">chool </w:t>
            </w:r>
            <w:r w:rsidR="00B20364">
              <w:t xml:space="preserve">– </w:t>
            </w:r>
            <w:r w:rsidR="00D609A0">
              <w:t>Maurick College</w:t>
            </w:r>
          </w:p>
          <w:p w14:paraId="32D036BB" w14:textId="419F6001" w:rsidR="00036450" w:rsidRPr="00B359E4" w:rsidRDefault="008C318F" w:rsidP="00B359E4">
            <w:pPr>
              <w:pStyle w:val="Date"/>
            </w:pPr>
            <w:r>
              <w:t>2012</w:t>
            </w:r>
            <w:r w:rsidR="00036450" w:rsidRPr="00B359E4">
              <w:t xml:space="preserve"> </w:t>
            </w:r>
            <w:r w:rsidR="00027C51">
              <w:t>–</w:t>
            </w:r>
            <w:r w:rsidR="00036450" w:rsidRPr="00B359E4">
              <w:t xml:space="preserve"> </w:t>
            </w:r>
            <w:r>
              <w:t>2018</w:t>
            </w:r>
            <w:r w:rsidR="00027C51">
              <w:t xml:space="preserve">    </w:t>
            </w:r>
          </w:p>
          <w:p w14:paraId="424B63FD" w14:textId="01FF4D76" w:rsidR="0051647C" w:rsidRDefault="00A95A3D" w:rsidP="00036450">
            <w:r>
              <w:t>Graduated</w:t>
            </w:r>
            <w:r w:rsidR="0051647C">
              <w:t xml:space="preserve"> with a Gymnasium E&amp;M and C&amp;M diploma, as well as a Spanish A1 level diploma.</w:t>
            </w:r>
          </w:p>
          <w:sdt>
            <w:sdtPr>
              <w:id w:val="1001553383"/>
              <w:placeholder>
                <w:docPart w:val="9AC968B88038460EBB1BD18933B6CF82"/>
              </w:placeholder>
              <w:temporary/>
              <w:showingPlcHdr/>
              <w15:appearance w15:val="hidden"/>
            </w:sdtPr>
            <w:sdtEndPr/>
            <w:sdtContent>
              <w:p w14:paraId="0FA4B1A0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8647EC2" w14:textId="1CB22236" w:rsidR="00725868" w:rsidRPr="004D3011" w:rsidRDefault="00725868" w:rsidP="00725868">
            <w:pPr>
              <w:pStyle w:val="Heading4"/>
              <w:rPr>
                <w:bCs/>
              </w:rPr>
            </w:pPr>
            <w:r>
              <w:t>Hockeyclub</w:t>
            </w:r>
            <w:r w:rsidR="00027C51">
              <w:t xml:space="preserve"> </w:t>
            </w:r>
            <w:r w:rsidR="00027C51" w:rsidRPr="00027C51">
              <w:rPr>
                <w:highlight w:val="black"/>
              </w:rPr>
              <w:t>……………..</w:t>
            </w:r>
            <w:r w:rsidR="00027C51">
              <w:t xml:space="preserve"> </w:t>
            </w:r>
            <w:r>
              <w:t>- Trainer</w:t>
            </w:r>
          </w:p>
          <w:p w14:paraId="325F98C4" w14:textId="0A9E4641" w:rsidR="00725868" w:rsidRPr="004D3011" w:rsidRDefault="00725868" w:rsidP="00725868">
            <w:pPr>
              <w:pStyle w:val="Date"/>
            </w:pPr>
            <w:r>
              <w:t>09/2019</w:t>
            </w:r>
            <w:r w:rsidRPr="004D3011">
              <w:t>–</w:t>
            </w:r>
            <w:r>
              <w:t>Present</w:t>
            </w:r>
            <w:r w:rsidR="00027C51">
              <w:t xml:space="preserve"> </w:t>
            </w:r>
          </w:p>
          <w:p w14:paraId="18746B33" w14:textId="77777777" w:rsidR="00725868" w:rsidRPr="004D3011" w:rsidRDefault="00725868" w:rsidP="00725868">
            <w:r>
              <w:t>The weekly training needs to be both fun and targeted to learn new tactical and/or technical skills. It is challenging, but also rewarding.</w:t>
            </w:r>
          </w:p>
          <w:p w14:paraId="75772A09" w14:textId="77777777" w:rsidR="00725868" w:rsidRDefault="00725868" w:rsidP="00B359E4">
            <w:pPr>
              <w:pStyle w:val="Heading4"/>
            </w:pPr>
          </w:p>
          <w:p w14:paraId="11690037" w14:textId="77777777" w:rsidR="00725868" w:rsidRPr="004D3011" w:rsidRDefault="00725868" w:rsidP="00725868">
            <w:pPr>
              <w:pStyle w:val="Heading4"/>
              <w:rPr>
                <w:bCs/>
              </w:rPr>
            </w:pPr>
            <w:r>
              <w:t>Recorder and piano</w:t>
            </w:r>
            <w:r w:rsidRPr="004D3011">
              <w:t xml:space="preserve"> </w:t>
            </w:r>
            <w:r>
              <w:t>teacher</w:t>
            </w:r>
          </w:p>
          <w:p w14:paraId="043A004C" w14:textId="77777777" w:rsidR="00725868" w:rsidRPr="004D3011" w:rsidRDefault="00725868" w:rsidP="00725868">
            <w:pPr>
              <w:pStyle w:val="Date"/>
            </w:pPr>
            <w:r>
              <w:t>09/2019</w:t>
            </w:r>
            <w:r w:rsidRPr="004D3011">
              <w:t>–</w:t>
            </w:r>
            <w:r>
              <w:t>Present</w:t>
            </w:r>
          </w:p>
          <w:p w14:paraId="402A0D92" w14:textId="7F2AFA6B" w:rsidR="00725868" w:rsidRDefault="00725868" w:rsidP="00725868">
            <w:r>
              <w:t xml:space="preserve">On beginner level, I </w:t>
            </w:r>
            <w:r w:rsidR="00A95A3D">
              <w:t>teach</w:t>
            </w:r>
            <w:r>
              <w:t xml:space="preserve"> both the piano and recorder.</w:t>
            </w:r>
          </w:p>
          <w:p w14:paraId="3C676309" w14:textId="77777777" w:rsidR="00725868" w:rsidRDefault="00725868" w:rsidP="00B359E4">
            <w:pPr>
              <w:pStyle w:val="Heading4"/>
            </w:pPr>
          </w:p>
          <w:p w14:paraId="3C3EF2F5" w14:textId="28576917" w:rsidR="00036450" w:rsidRDefault="00F52DC7" w:rsidP="00B359E4">
            <w:pPr>
              <w:pStyle w:val="Heading4"/>
              <w:rPr>
                <w:bCs/>
              </w:rPr>
            </w:pPr>
            <w:r>
              <w:t>Direct Result – Sales ambassador</w:t>
            </w:r>
          </w:p>
          <w:p w14:paraId="55FB84CF" w14:textId="38062A7B" w:rsidR="00036450" w:rsidRPr="00036450" w:rsidRDefault="00F52DC7" w:rsidP="00B359E4">
            <w:pPr>
              <w:pStyle w:val="Date"/>
            </w:pPr>
            <w:r>
              <w:t>09/2019</w:t>
            </w:r>
            <w:r w:rsidR="00036450" w:rsidRPr="00036450">
              <w:t>–</w:t>
            </w:r>
            <w:r>
              <w:t>12/2019</w:t>
            </w:r>
          </w:p>
          <w:p w14:paraId="2BB67BED" w14:textId="1F365FCA" w:rsidR="004D3011" w:rsidRDefault="00F52DC7" w:rsidP="00036450">
            <w:r>
              <w:t>Door</w:t>
            </w:r>
            <w:r w:rsidR="0040516F">
              <w:t>-to-</w:t>
            </w:r>
            <w:r>
              <w:t xml:space="preserve">door </w:t>
            </w:r>
            <w:r w:rsidR="0040516F">
              <w:t>‘</w:t>
            </w:r>
            <w:r>
              <w:t>sales</w:t>
            </w:r>
            <w:r w:rsidR="0040516F">
              <w:t>’</w:t>
            </w:r>
            <w:r>
              <w:t xml:space="preserve"> for charities such as</w:t>
            </w:r>
            <w:r w:rsidR="00036450" w:rsidRPr="00036450">
              <w:t xml:space="preserve"> </w:t>
            </w:r>
            <w:r w:rsidR="0040516F">
              <w:t xml:space="preserve">Doctors </w:t>
            </w:r>
            <w:r w:rsidR="00F36AB5">
              <w:t>Without</w:t>
            </w:r>
            <w:r w:rsidR="0040516F">
              <w:t xml:space="preserve"> </w:t>
            </w:r>
            <w:r w:rsidR="00F36AB5">
              <w:t>Borders, Red</w:t>
            </w:r>
            <w:r w:rsidR="0040516F">
              <w:t xml:space="preserve"> </w:t>
            </w:r>
            <w:r w:rsidR="00F36AB5">
              <w:t>Cross</w:t>
            </w:r>
            <w:r w:rsidR="0040516F">
              <w:t xml:space="preserve"> and the Heart foundation. Very motivating work with many challenges and opportunities to grow and boost my skills.</w:t>
            </w:r>
          </w:p>
          <w:sdt>
            <w:sdtPr>
              <w:id w:val="1669594239"/>
              <w:placeholder>
                <w:docPart w:val="6FEED3AD909741A3BBB77E40B1BD29A5"/>
              </w:placeholder>
              <w:temporary/>
              <w:showingPlcHdr/>
              <w15:appearance w15:val="hidden"/>
            </w:sdtPr>
            <w:sdtEndPr/>
            <w:sdtContent>
              <w:p w14:paraId="60F6DEAC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F53FBE3" w14:textId="3D455B7D" w:rsidR="00C84725" w:rsidRDefault="00C84725" w:rsidP="00D61BCC">
            <w:r>
              <w:rPr>
                <w:noProof/>
              </w:rPr>
              <w:drawing>
                <wp:inline distT="0" distB="0" distL="0" distR="0" wp14:anchorId="3E244F8E" wp14:editId="0FEC5F26">
                  <wp:extent cx="3971290" cy="1417320"/>
                  <wp:effectExtent l="0" t="0" r="0" b="0"/>
                  <wp:docPr id="4" name="Chart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2146CCB8" w14:textId="4B9A276A" w:rsidR="00D61BCC" w:rsidRDefault="00D61BCC" w:rsidP="00D61BCC">
            <w:pPr>
              <w:pStyle w:val="Heading2"/>
            </w:pPr>
            <w:r>
              <w:t>Languages</w:t>
            </w:r>
          </w:p>
          <w:p w14:paraId="79C94D10" w14:textId="34A1AB30" w:rsidR="00036450" w:rsidRPr="004D3011" w:rsidRDefault="00D61BCC" w:rsidP="00D61BCC">
            <w:pPr>
              <w:rPr>
                <w:color w:val="FFFFFF" w:themeColor="background1"/>
              </w:rPr>
            </w:pPr>
            <w:r>
              <w:t>Dutch (native), English (</w:t>
            </w:r>
            <w:r w:rsidR="00CD2808">
              <w:t>fluently</w:t>
            </w:r>
            <w:r>
              <w:t>), French &amp; Spanish (a little)</w:t>
            </w:r>
          </w:p>
        </w:tc>
      </w:tr>
    </w:tbl>
    <w:p w14:paraId="1C5838D4" w14:textId="5D08EFFB" w:rsidR="0043117B" w:rsidRDefault="0084575D" w:rsidP="000934A5"/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2B7B0" w14:textId="77777777" w:rsidR="0084575D" w:rsidRDefault="0084575D" w:rsidP="000C45FF">
      <w:r>
        <w:separator/>
      </w:r>
    </w:p>
  </w:endnote>
  <w:endnote w:type="continuationSeparator" w:id="0">
    <w:p w14:paraId="5B1C0F35" w14:textId="77777777" w:rsidR="0084575D" w:rsidRDefault="0084575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17810" w14:textId="77777777" w:rsidR="0084575D" w:rsidRDefault="0084575D" w:rsidP="000C45FF">
      <w:r>
        <w:separator/>
      </w:r>
    </w:p>
  </w:footnote>
  <w:footnote w:type="continuationSeparator" w:id="0">
    <w:p w14:paraId="48C2961D" w14:textId="77777777" w:rsidR="0084575D" w:rsidRDefault="0084575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5449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27F563E" wp14:editId="1A1C6F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7DB"/>
    <w:multiLevelType w:val="hybridMultilevel"/>
    <w:tmpl w:val="836A09F2"/>
    <w:lvl w:ilvl="0" w:tplc="F244D866">
      <w:start w:val="10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D116F"/>
    <w:multiLevelType w:val="hybridMultilevel"/>
    <w:tmpl w:val="0CC675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874CE5"/>
    <w:multiLevelType w:val="hybridMultilevel"/>
    <w:tmpl w:val="485660F8"/>
    <w:lvl w:ilvl="0" w:tplc="F244D866">
      <w:start w:val="10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18F"/>
    <w:rsid w:val="00027C51"/>
    <w:rsid w:val="00036450"/>
    <w:rsid w:val="000934A5"/>
    <w:rsid w:val="00094499"/>
    <w:rsid w:val="00094729"/>
    <w:rsid w:val="000C45FF"/>
    <w:rsid w:val="000D397B"/>
    <w:rsid w:val="000E29A7"/>
    <w:rsid w:val="000E3FD1"/>
    <w:rsid w:val="00104A97"/>
    <w:rsid w:val="00112054"/>
    <w:rsid w:val="001525E1"/>
    <w:rsid w:val="001634F8"/>
    <w:rsid w:val="00180329"/>
    <w:rsid w:val="0019001F"/>
    <w:rsid w:val="00196EF3"/>
    <w:rsid w:val="001A74A5"/>
    <w:rsid w:val="001B2ABD"/>
    <w:rsid w:val="001E0391"/>
    <w:rsid w:val="001E1759"/>
    <w:rsid w:val="001E41EE"/>
    <w:rsid w:val="001F1ECC"/>
    <w:rsid w:val="002400EB"/>
    <w:rsid w:val="00256CF7"/>
    <w:rsid w:val="00260C01"/>
    <w:rsid w:val="00277F06"/>
    <w:rsid w:val="00281FD5"/>
    <w:rsid w:val="002B6C6F"/>
    <w:rsid w:val="0030481B"/>
    <w:rsid w:val="003156FC"/>
    <w:rsid w:val="003254B5"/>
    <w:rsid w:val="0037121F"/>
    <w:rsid w:val="003A6B7D"/>
    <w:rsid w:val="003B06CA"/>
    <w:rsid w:val="0040516F"/>
    <w:rsid w:val="004071FC"/>
    <w:rsid w:val="00445947"/>
    <w:rsid w:val="004813B3"/>
    <w:rsid w:val="00496591"/>
    <w:rsid w:val="004C63E4"/>
    <w:rsid w:val="004D3011"/>
    <w:rsid w:val="0051647C"/>
    <w:rsid w:val="005262AC"/>
    <w:rsid w:val="0053565D"/>
    <w:rsid w:val="00544539"/>
    <w:rsid w:val="005E39D5"/>
    <w:rsid w:val="005F7675"/>
    <w:rsid w:val="006005A0"/>
    <w:rsid w:val="00600670"/>
    <w:rsid w:val="0062123A"/>
    <w:rsid w:val="00646E75"/>
    <w:rsid w:val="00652D05"/>
    <w:rsid w:val="006554D5"/>
    <w:rsid w:val="006771D0"/>
    <w:rsid w:val="00684AF2"/>
    <w:rsid w:val="00711624"/>
    <w:rsid w:val="00715FCB"/>
    <w:rsid w:val="00724BE9"/>
    <w:rsid w:val="00725868"/>
    <w:rsid w:val="00743101"/>
    <w:rsid w:val="007775E1"/>
    <w:rsid w:val="00780B2E"/>
    <w:rsid w:val="007867A0"/>
    <w:rsid w:val="00790284"/>
    <w:rsid w:val="007927F5"/>
    <w:rsid w:val="007A264E"/>
    <w:rsid w:val="00802CA0"/>
    <w:rsid w:val="00837CCA"/>
    <w:rsid w:val="00843EBE"/>
    <w:rsid w:val="0084575D"/>
    <w:rsid w:val="008B40C0"/>
    <w:rsid w:val="008C318F"/>
    <w:rsid w:val="008D3133"/>
    <w:rsid w:val="008E004E"/>
    <w:rsid w:val="0091069E"/>
    <w:rsid w:val="009260CD"/>
    <w:rsid w:val="00952C25"/>
    <w:rsid w:val="0098064D"/>
    <w:rsid w:val="00A13960"/>
    <w:rsid w:val="00A2118D"/>
    <w:rsid w:val="00A6095C"/>
    <w:rsid w:val="00A943F0"/>
    <w:rsid w:val="00A95A3D"/>
    <w:rsid w:val="00AD76E2"/>
    <w:rsid w:val="00B20152"/>
    <w:rsid w:val="00B20364"/>
    <w:rsid w:val="00B359E4"/>
    <w:rsid w:val="00B57D98"/>
    <w:rsid w:val="00B70850"/>
    <w:rsid w:val="00B767E2"/>
    <w:rsid w:val="00C066B6"/>
    <w:rsid w:val="00C37BA1"/>
    <w:rsid w:val="00C4674C"/>
    <w:rsid w:val="00C506CF"/>
    <w:rsid w:val="00C72BED"/>
    <w:rsid w:val="00C761D8"/>
    <w:rsid w:val="00C84725"/>
    <w:rsid w:val="00C9578B"/>
    <w:rsid w:val="00CB0055"/>
    <w:rsid w:val="00CC6FFC"/>
    <w:rsid w:val="00CD2808"/>
    <w:rsid w:val="00D10681"/>
    <w:rsid w:val="00D2522B"/>
    <w:rsid w:val="00D422DE"/>
    <w:rsid w:val="00D5459D"/>
    <w:rsid w:val="00D609A0"/>
    <w:rsid w:val="00D61BCC"/>
    <w:rsid w:val="00D745C2"/>
    <w:rsid w:val="00DA1F4D"/>
    <w:rsid w:val="00DC12D5"/>
    <w:rsid w:val="00DD0FE5"/>
    <w:rsid w:val="00DD172A"/>
    <w:rsid w:val="00E11489"/>
    <w:rsid w:val="00E25A26"/>
    <w:rsid w:val="00E4381A"/>
    <w:rsid w:val="00E52434"/>
    <w:rsid w:val="00E55D74"/>
    <w:rsid w:val="00E81897"/>
    <w:rsid w:val="00EA48D0"/>
    <w:rsid w:val="00EA4CF3"/>
    <w:rsid w:val="00EC1830"/>
    <w:rsid w:val="00EF172D"/>
    <w:rsid w:val="00EF5D9B"/>
    <w:rsid w:val="00F025CE"/>
    <w:rsid w:val="00F36AB5"/>
    <w:rsid w:val="00F52DC7"/>
    <w:rsid w:val="00F60274"/>
    <w:rsid w:val="00F77FB9"/>
    <w:rsid w:val="00FA4BFE"/>
    <w:rsid w:val="00FB068F"/>
    <w:rsid w:val="00FC0ED4"/>
    <w:rsid w:val="00FE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2FE49B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4472C4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C45911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2F5496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table" w:styleId="TableGridLight">
    <w:name w:val="Grid Table Light"/>
    <w:basedOn w:val="TableNormal"/>
    <w:uiPriority w:val="40"/>
    <w:rsid w:val="006554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semiHidden/>
    <w:qFormat/>
    <w:rsid w:val="00684AF2"/>
    <w:pPr>
      <w:ind w:left="720"/>
      <w:contextualSpacing/>
    </w:pPr>
  </w:style>
  <w:style w:type="paragraph" w:styleId="NoSpacing">
    <w:name w:val="No Spacing"/>
    <w:uiPriority w:val="1"/>
    <w:qFormat/>
    <w:rsid w:val="000E29A7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82983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6">
                <a:alpha val="73000"/>
              </a:schemeClr>
            </a:solidFill>
            <a:ln>
              <a:noFill/>
            </a:ln>
            <a:effectLst>
              <a:softEdge rad="25400"/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ln>
                      <a:noFill/>
                    </a:ln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N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Presenting</c:v>
                </c:pt>
                <c:pt idx="1">
                  <c:v>Typing</c:v>
                </c:pt>
                <c:pt idx="2">
                  <c:v>Python, HTML, CSS, JavaScript</c:v>
                </c:pt>
                <c:pt idx="3">
                  <c:v>Adobe Illustrator/Photoshop</c:v>
                </c:pt>
                <c:pt idx="4">
                  <c:v>Microsoft Office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0.65</c:v>
                </c:pt>
                <c:pt idx="1">
                  <c:v>0.75</c:v>
                </c:pt>
                <c:pt idx="2">
                  <c:v>0.45</c:v>
                </c:pt>
                <c:pt idx="3">
                  <c:v>0.65</c:v>
                </c:pt>
                <c:pt idx="4">
                  <c:v>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F2-4475-8E5D-219A1DEFBB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0"/>
        <c:axId val="639621064"/>
        <c:axId val="639620736"/>
      </c:barChart>
      <c:catAx>
        <c:axId val="639621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NL"/>
          </a:p>
        </c:txPr>
        <c:crossAx val="639620736"/>
        <c:crosses val="autoZero"/>
        <c:auto val="1"/>
        <c:lblAlgn val="ctr"/>
        <c:lblOffset val="100"/>
        <c:noMultiLvlLbl val="0"/>
      </c:catAx>
      <c:valAx>
        <c:axId val="63962073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639621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n>
            <a:noFill/>
          </a:ln>
          <a:solidFill>
            <a:schemeClr val="tx1"/>
          </a:solidFill>
        </a:defRPr>
      </a:pPr>
      <a:endParaRPr lang="en-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BBCFB09908044608088C62ABAAF9A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EF778-C9E8-495A-AB30-77440E2F8265}"/>
      </w:docPartPr>
      <w:docPartBody>
        <w:p w:rsidR="005D7DED" w:rsidRDefault="00D12F1D">
          <w:pPr>
            <w:pStyle w:val="2BBCFB09908044608088C62ABAAF9A5E"/>
          </w:pPr>
          <w:r w:rsidRPr="00D5459D">
            <w:t>Profile</w:t>
          </w:r>
        </w:p>
      </w:docPartBody>
    </w:docPart>
    <w:docPart>
      <w:docPartPr>
        <w:name w:val="F5365A7D50A7491AA09BB0034DC1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7D8B-518B-4371-B260-3EF46CE88F6D}"/>
      </w:docPartPr>
      <w:docPartBody>
        <w:p w:rsidR="005D7DED" w:rsidRDefault="00D12F1D">
          <w:pPr>
            <w:pStyle w:val="F5365A7D50A7491AA09BB0034DC13B5B"/>
          </w:pPr>
          <w:r w:rsidRPr="00CB0055">
            <w:t>Contact</w:t>
          </w:r>
        </w:p>
      </w:docPartBody>
    </w:docPart>
    <w:docPart>
      <w:docPartPr>
        <w:name w:val="0CE7DF506EEC45AE874603589F00E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AC0FF-148A-49C1-904C-02DCC4ED9CF1}"/>
      </w:docPartPr>
      <w:docPartBody>
        <w:p w:rsidR="005D7DED" w:rsidRDefault="00D12F1D">
          <w:pPr>
            <w:pStyle w:val="0CE7DF506EEC45AE874603589F00EBA7"/>
          </w:pPr>
          <w:r w:rsidRPr="00CB0055">
            <w:t>Hobbies</w:t>
          </w:r>
        </w:p>
      </w:docPartBody>
    </w:docPart>
    <w:docPart>
      <w:docPartPr>
        <w:name w:val="9CAA3B2F8A8C4D16A38E875801D1B3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D7AF2D-60BC-4FD4-AAA2-E3A2B25D820C}"/>
      </w:docPartPr>
      <w:docPartBody>
        <w:p w:rsidR="005D7DED" w:rsidRDefault="00D12F1D">
          <w:pPr>
            <w:pStyle w:val="9CAA3B2F8A8C4D16A38E875801D1B352"/>
          </w:pPr>
          <w:r w:rsidRPr="00036450">
            <w:t>EDUCATION</w:t>
          </w:r>
        </w:p>
      </w:docPartBody>
    </w:docPart>
    <w:docPart>
      <w:docPartPr>
        <w:name w:val="9AC968B88038460EBB1BD18933B6C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E6783-409F-4664-865C-F7A8076E3085}"/>
      </w:docPartPr>
      <w:docPartBody>
        <w:p w:rsidR="005D7DED" w:rsidRDefault="00D12F1D">
          <w:pPr>
            <w:pStyle w:val="9AC968B88038460EBB1BD18933B6CF82"/>
          </w:pPr>
          <w:r w:rsidRPr="00036450">
            <w:t>WORK EXPERIENCE</w:t>
          </w:r>
        </w:p>
      </w:docPartBody>
    </w:docPart>
    <w:docPart>
      <w:docPartPr>
        <w:name w:val="6FEED3AD909741A3BBB77E40B1BD2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28727-233D-41E6-8422-7D429B0B6D47}"/>
      </w:docPartPr>
      <w:docPartBody>
        <w:p w:rsidR="005D7DED" w:rsidRDefault="00D12F1D">
          <w:pPr>
            <w:pStyle w:val="6FEED3AD909741A3BBB77E40B1BD29A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D6"/>
    <w:rsid w:val="005D7DED"/>
    <w:rsid w:val="007F78DF"/>
    <w:rsid w:val="00814588"/>
    <w:rsid w:val="00854298"/>
    <w:rsid w:val="009045D3"/>
    <w:rsid w:val="009D25B3"/>
    <w:rsid w:val="00BC4770"/>
    <w:rsid w:val="00C27B8B"/>
    <w:rsid w:val="00D12F1D"/>
    <w:rsid w:val="00F141D6"/>
    <w:rsid w:val="00F5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L" w:eastAsia="en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F51987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1480EF1E634AEF857405C2025DB8CC">
    <w:name w:val="A51480EF1E634AEF857405C2025DB8CC"/>
  </w:style>
  <w:style w:type="paragraph" w:customStyle="1" w:styleId="4B2A46921D384A5692C8E3E1D85FCA0F">
    <w:name w:val="4B2A46921D384A5692C8E3E1D85FCA0F"/>
  </w:style>
  <w:style w:type="paragraph" w:customStyle="1" w:styleId="2BBCFB09908044608088C62ABAAF9A5E">
    <w:name w:val="2BBCFB09908044608088C62ABAAF9A5E"/>
  </w:style>
  <w:style w:type="paragraph" w:customStyle="1" w:styleId="215FCBE0D7C3421FAC5F3F5C2BA90A29">
    <w:name w:val="215FCBE0D7C3421FAC5F3F5C2BA90A29"/>
  </w:style>
  <w:style w:type="paragraph" w:customStyle="1" w:styleId="F5365A7D50A7491AA09BB0034DC13B5B">
    <w:name w:val="F5365A7D50A7491AA09BB0034DC13B5B"/>
  </w:style>
  <w:style w:type="paragraph" w:customStyle="1" w:styleId="EA9C7618C4BF4FDE972AEB86FDC2BF29">
    <w:name w:val="EA9C7618C4BF4FDE972AEB86FDC2BF29"/>
  </w:style>
  <w:style w:type="paragraph" w:customStyle="1" w:styleId="37CBB671B1FF4C719BA129B2106B2992">
    <w:name w:val="37CBB671B1FF4C719BA129B2106B2992"/>
  </w:style>
  <w:style w:type="paragraph" w:customStyle="1" w:styleId="6F87D73FB813401FB96151028F22DFEC">
    <w:name w:val="6F87D73FB813401FB96151028F22DFEC"/>
  </w:style>
  <w:style w:type="paragraph" w:customStyle="1" w:styleId="695D3B2345864E53893AA93E61F07FF8">
    <w:name w:val="695D3B2345864E53893AA93E61F07FF8"/>
  </w:style>
  <w:style w:type="paragraph" w:customStyle="1" w:styleId="27E7CAF721B840E5AF2CE2AD4A0B507F">
    <w:name w:val="27E7CAF721B840E5AF2CE2AD4A0B507F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8A3A8EE0CD7B4F3A9689E9F0E92460F8">
    <w:name w:val="8A3A8EE0CD7B4F3A9689E9F0E92460F8"/>
  </w:style>
  <w:style w:type="paragraph" w:customStyle="1" w:styleId="0CE7DF506EEC45AE874603589F00EBA7">
    <w:name w:val="0CE7DF506EEC45AE874603589F00EBA7"/>
  </w:style>
  <w:style w:type="paragraph" w:customStyle="1" w:styleId="98A71E472CA249CDA9B637882634F11F">
    <w:name w:val="98A71E472CA249CDA9B637882634F11F"/>
  </w:style>
  <w:style w:type="paragraph" w:customStyle="1" w:styleId="0204DDFCDFD64E8492800A46B0B03D42">
    <w:name w:val="0204DDFCDFD64E8492800A46B0B03D42"/>
  </w:style>
  <w:style w:type="paragraph" w:customStyle="1" w:styleId="B6F4D6E1C5464C0CA8D41C38D8215FA9">
    <w:name w:val="B6F4D6E1C5464C0CA8D41C38D8215FA9"/>
  </w:style>
  <w:style w:type="paragraph" w:customStyle="1" w:styleId="B99CE178F500412EAA6CA356F4C74C9B">
    <w:name w:val="B99CE178F500412EAA6CA356F4C74C9B"/>
  </w:style>
  <w:style w:type="paragraph" w:customStyle="1" w:styleId="9CAA3B2F8A8C4D16A38E875801D1B352">
    <w:name w:val="9CAA3B2F8A8C4D16A38E875801D1B352"/>
  </w:style>
  <w:style w:type="paragraph" w:customStyle="1" w:styleId="AC09161D101C4771919F37EB75C3EE05">
    <w:name w:val="AC09161D101C4771919F37EB75C3EE05"/>
  </w:style>
  <w:style w:type="paragraph" w:customStyle="1" w:styleId="B568EB45DC6A4F63BD627F5619279466">
    <w:name w:val="B568EB45DC6A4F63BD627F5619279466"/>
  </w:style>
  <w:style w:type="paragraph" w:customStyle="1" w:styleId="37B819E036794A68B8DB286A21EA9B21">
    <w:name w:val="37B819E036794A68B8DB286A21EA9B21"/>
  </w:style>
  <w:style w:type="paragraph" w:customStyle="1" w:styleId="8EB2B9CED11F4D548C39ACB0130FBD6F">
    <w:name w:val="8EB2B9CED11F4D548C39ACB0130FBD6F"/>
  </w:style>
  <w:style w:type="paragraph" w:customStyle="1" w:styleId="ED80181DEEC54FDFA5B1C746FCFBFCCE">
    <w:name w:val="ED80181DEEC54FDFA5B1C746FCFBFCCE"/>
  </w:style>
  <w:style w:type="paragraph" w:customStyle="1" w:styleId="91C710ACFBC2413A88516C0D641443CE">
    <w:name w:val="91C710ACFBC2413A88516C0D641443CE"/>
  </w:style>
  <w:style w:type="paragraph" w:customStyle="1" w:styleId="B44DB0E753DF4146A061B4EFDD8DA9B7">
    <w:name w:val="B44DB0E753DF4146A061B4EFDD8DA9B7"/>
  </w:style>
  <w:style w:type="paragraph" w:customStyle="1" w:styleId="9AC968B88038460EBB1BD18933B6CF82">
    <w:name w:val="9AC968B88038460EBB1BD18933B6CF82"/>
  </w:style>
  <w:style w:type="paragraph" w:customStyle="1" w:styleId="1F490B446F604F68B6A2AAB0ECCBA7CF">
    <w:name w:val="1F490B446F604F68B6A2AAB0ECCBA7CF"/>
  </w:style>
  <w:style w:type="paragraph" w:customStyle="1" w:styleId="2863FB7C2D524B328D1F7A71C8328C2D">
    <w:name w:val="2863FB7C2D524B328D1F7A71C8328C2D"/>
  </w:style>
  <w:style w:type="paragraph" w:customStyle="1" w:styleId="005A50F764A44DE9B15B165FA5C9069A">
    <w:name w:val="005A50F764A44DE9B15B165FA5C9069A"/>
  </w:style>
  <w:style w:type="paragraph" w:customStyle="1" w:styleId="2B9F4D3BFE614079BEDA4B3E26B9CCCF">
    <w:name w:val="2B9F4D3BFE614079BEDA4B3E26B9CCCF"/>
  </w:style>
  <w:style w:type="paragraph" w:customStyle="1" w:styleId="4A9E59F43B34434FB1A63227CA8665C3">
    <w:name w:val="4A9E59F43B34434FB1A63227CA8665C3"/>
  </w:style>
  <w:style w:type="paragraph" w:customStyle="1" w:styleId="757B46995DC141DC8A273ECC1D291A33">
    <w:name w:val="757B46995DC141DC8A273ECC1D291A33"/>
  </w:style>
  <w:style w:type="paragraph" w:customStyle="1" w:styleId="BCF7A2B1C3904EFD9DFB07012FF34624">
    <w:name w:val="BCF7A2B1C3904EFD9DFB07012FF34624"/>
  </w:style>
  <w:style w:type="paragraph" w:customStyle="1" w:styleId="AA0A6486230946E8B485206779B68FBC">
    <w:name w:val="AA0A6486230946E8B485206779B68FBC"/>
  </w:style>
  <w:style w:type="paragraph" w:customStyle="1" w:styleId="24F4818710CE429490F9E2116FA6C451">
    <w:name w:val="24F4818710CE429490F9E2116FA6C451"/>
  </w:style>
  <w:style w:type="paragraph" w:customStyle="1" w:styleId="9163B1842552479686D3F3B6F6AB8F27">
    <w:name w:val="9163B1842552479686D3F3B6F6AB8F27"/>
  </w:style>
  <w:style w:type="paragraph" w:customStyle="1" w:styleId="4279464825754C08A77F7A217CA907B0">
    <w:name w:val="4279464825754C08A77F7A217CA907B0"/>
  </w:style>
  <w:style w:type="paragraph" w:customStyle="1" w:styleId="88BB52FFEE734C698C0D016B95931B3D">
    <w:name w:val="88BB52FFEE734C698C0D016B95931B3D"/>
  </w:style>
  <w:style w:type="paragraph" w:customStyle="1" w:styleId="208EAEEF7383461BBCF11F9ADCBA9371">
    <w:name w:val="208EAEEF7383461BBCF11F9ADCBA9371"/>
  </w:style>
  <w:style w:type="paragraph" w:customStyle="1" w:styleId="DCD2D0D624E94AC7BB034675041559B7">
    <w:name w:val="DCD2D0D624E94AC7BB034675041559B7"/>
  </w:style>
  <w:style w:type="paragraph" w:customStyle="1" w:styleId="319BBBE0CA0440188FCBEDDA4281A360">
    <w:name w:val="319BBBE0CA0440188FCBEDDA4281A360"/>
  </w:style>
  <w:style w:type="character" w:customStyle="1" w:styleId="Heading2Char">
    <w:name w:val="Heading 2 Char"/>
    <w:basedOn w:val="DefaultParagraphFont"/>
    <w:link w:val="Heading2"/>
    <w:uiPriority w:val="9"/>
    <w:rsid w:val="00F51987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FEED3AD909741A3BBB77E40B1BD29A5">
    <w:name w:val="6FEED3AD909741A3BBB77E40B1BD29A5"/>
  </w:style>
  <w:style w:type="paragraph" w:customStyle="1" w:styleId="170DDEE27EFE47B8BC8529DD3CED6B48">
    <w:name w:val="170DDEE27EFE47B8BC8529DD3CED6B48"/>
    <w:rsid w:val="00F141D6"/>
  </w:style>
  <w:style w:type="paragraph" w:customStyle="1" w:styleId="86486ABA447340FDB6AE5318CBB03017">
    <w:name w:val="86486ABA447340FDB6AE5318CBB03017"/>
    <w:rsid w:val="00F141D6"/>
  </w:style>
  <w:style w:type="paragraph" w:customStyle="1" w:styleId="017CCF1EFB0D4E5EBDBAEDCE2A19C644">
    <w:name w:val="017CCF1EFB0D4E5EBDBAEDCE2A19C644"/>
    <w:rsid w:val="00F141D6"/>
  </w:style>
  <w:style w:type="paragraph" w:customStyle="1" w:styleId="093549B0B41D4F56B50DBEF5053B85FF">
    <w:name w:val="093549B0B41D4F56B50DBEF5053B85FF"/>
    <w:rsid w:val="00F141D6"/>
  </w:style>
  <w:style w:type="paragraph" w:customStyle="1" w:styleId="72825B22B45748A49DB922C417CA1C66">
    <w:name w:val="72825B22B45748A49DB922C417CA1C66"/>
    <w:rsid w:val="00F141D6"/>
  </w:style>
  <w:style w:type="paragraph" w:customStyle="1" w:styleId="DB017C49EDDD48FEBDEB59F0ED2840C3">
    <w:name w:val="DB017C49EDDD48FEBDEB59F0ED2840C3"/>
    <w:rsid w:val="00F141D6"/>
  </w:style>
  <w:style w:type="paragraph" w:customStyle="1" w:styleId="B4E12A282EB84E39A568884534D635A5">
    <w:name w:val="B4E12A282EB84E39A568884534D635A5"/>
    <w:rsid w:val="00F141D6"/>
  </w:style>
  <w:style w:type="paragraph" w:customStyle="1" w:styleId="E1CF22A1A7C3452292331AAFF7577942">
    <w:name w:val="E1CF22A1A7C3452292331AAFF7577942"/>
    <w:rsid w:val="00F141D6"/>
  </w:style>
  <w:style w:type="paragraph" w:customStyle="1" w:styleId="BA5916EA74464D22BDDCE0C47821FF05">
    <w:name w:val="BA5916EA74464D22BDDCE0C47821FF05"/>
    <w:rsid w:val="00F141D6"/>
  </w:style>
  <w:style w:type="paragraph" w:customStyle="1" w:styleId="B635C35B00394AD1AC8E70F0369FEA39">
    <w:name w:val="B635C35B00394AD1AC8E70F0369FEA39"/>
    <w:rsid w:val="00F141D6"/>
  </w:style>
  <w:style w:type="paragraph" w:customStyle="1" w:styleId="FF15ED6EA94D43998F07AC9FABAA70C9">
    <w:name w:val="FF15ED6EA94D43998F07AC9FABAA70C9"/>
    <w:rsid w:val="00F141D6"/>
  </w:style>
  <w:style w:type="paragraph" w:customStyle="1" w:styleId="3FA0921127744586ABDBF94440B2971A">
    <w:name w:val="3FA0921127744586ABDBF94440B2971A"/>
    <w:rsid w:val="00F141D6"/>
  </w:style>
  <w:style w:type="paragraph" w:customStyle="1" w:styleId="088021D8ED46446B8D7EBC27667D8E64">
    <w:name w:val="088021D8ED46446B8D7EBC27667D8E64"/>
    <w:rsid w:val="00F141D6"/>
  </w:style>
  <w:style w:type="paragraph" w:customStyle="1" w:styleId="7D7F3F576F28424F9CEA12E3F0B4BEC7">
    <w:name w:val="7D7F3F576F28424F9CEA12E3F0B4BEC7"/>
    <w:rsid w:val="00F141D6"/>
  </w:style>
  <w:style w:type="paragraph" w:customStyle="1" w:styleId="B8BD4EE1A13447828961CA106B4EA45E">
    <w:name w:val="B8BD4EE1A13447828961CA106B4EA45E"/>
    <w:rsid w:val="00F141D6"/>
  </w:style>
  <w:style w:type="paragraph" w:customStyle="1" w:styleId="70EA57F2BA084B5784F07B54F12B1667">
    <w:name w:val="70EA57F2BA084B5784F07B54F12B1667"/>
    <w:rsid w:val="00F141D6"/>
  </w:style>
  <w:style w:type="paragraph" w:customStyle="1" w:styleId="01A62D6C1E8C475EB6E1DE6CFF333FCF">
    <w:name w:val="01A62D6C1E8C475EB6E1DE6CFF333FCF"/>
    <w:rsid w:val="00F141D6"/>
  </w:style>
  <w:style w:type="paragraph" w:customStyle="1" w:styleId="68EB33DADAD0406EB7C6E3D89F4F1B26">
    <w:name w:val="68EB33DADAD0406EB7C6E3D89F4F1B26"/>
    <w:rsid w:val="00F141D6"/>
  </w:style>
  <w:style w:type="paragraph" w:customStyle="1" w:styleId="0A9126F0597D4301B998204B10DBCDED">
    <w:name w:val="0A9126F0597D4301B998204B10DBCDED"/>
    <w:rsid w:val="00F141D6"/>
  </w:style>
  <w:style w:type="paragraph" w:customStyle="1" w:styleId="915E10FDAFCC4385BA837F8C586654FB">
    <w:name w:val="915E10FDAFCC4385BA837F8C586654FB"/>
    <w:rsid w:val="00F141D6"/>
  </w:style>
  <w:style w:type="paragraph" w:customStyle="1" w:styleId="D1969B48DC804866915E10727ECF3DAB">
    <w:name w:val="D1969B48DC804866915E10727ECF3DAB"/>
    <w:rsid w:val="00F141D6"/>
  </w:style>
  <w:style w:type="paragraph" w:customStyle="1" w:styleId="C5D2A12C354B4EF393DEC784751C3892">
    <w:name w:val="C5D2A12C354B4EF393DEC784751C3892"/>
    <w:rsid w:val="00F141D6"/>
  </w:style>
  <w:style w:type="paragraph" w:customStyle="1" w:styleId="D1A497076CBF40258C41C23D1F1E1BA6">
    <w:name w:val="D1A497076CBF40258C41C23D1F1E1BA6"/>
    <w:rsid w:val="00F141D6"/>
  </w:style>
  <w:style w:type="paragraph" w:customStyle="1" w:styleId="909D81EFD9D74CCDB318A220FF63B34A">
    <w:name w:val="909D81EFD9D74CCDB318A220FF63B34A"/>
    <w:rsid w:val="00F141D6"/>
  </w:style>
  <w:style w:type="paragraph" w:customStyle="1" w:styleId="E6A1E5DB0340425CBBF97E8E7E6575C5">
    <w:name w:val="E6A1E5DB0340425CBBF97E8E7E6575C5"/>
    <w:rsid w:val="00F141D6"/>
  </w:style>
  <w:style w:type="paragraph" w:customStyle="1" w:styleId="1AB857F8297F41AFA085E7F28B6C2342">
    <w:name w:val="1AB857F8297F41AFA085E7F28B6C2342"/>
    <w:rsid w:val="00F141D6"/>
  </w:style>
  <w:style w:type="paragraph" w:customStyle="1" w:styleId="B528EADF88E64435A20D70E533B050F6">
    <w:name w:val="B528EADF88E64435A20D70E533B050F6"/>
    <w:rsid w:val="00F141D6"/>
  </w:style>
  <w:style w:type="paragraph" w:customStyle="1" w:styleId="FBBC8DBADC534B9F8E1CC53019A2B68D">
    <w:name w:val="FBBC8DBADC534B9F8E1CC53019A2B68D"/>
    <w:rsid w:val="00F141D6"/>
  </w:style>
  <w:style w:type="paragraph" w:customStyle="1" w:styleId="88B081E318B9474185B8EF4829E889C0">
    <w:name w:val="88B081E318B9474185B8EF4829E889C0"/>
    <w:rsid w:val="00F141D6"/>
  </w:style>
  <w:style w:type="paragraph" w:customStyle="1" w:styleId="C36D53C4D6EB4B1CA63AA1C4CB2136AC">
    <w:name w:val="C36D53C4D6EB4B1CA63AA1C4CB2136AC"/>
    <w:rsid w:val="00F141D6"/>
  </w:style>
  <w:style w:type="paragraph" w:customStyle="1" w:styleId="641DCC0C517D4FB394B5DA66A0F0E506">
    <w:name w:val="641DCC0C517D4FB394B5DA66A0F0E506"/>
    <w:rsid w:val="00F141D6"/>
  </w:style>
  <w:style w:type="paragraph" w:customStyle="1" w:styleId="DDD6225B279849258603D96B9AB91A42">
    <w:name w:val="DDD6225B279849258603D96B9AB91A42"/>
    <w:rsid w:val="00F141D6"/>
  </w:style>
  <w:style w:type="paragraph" w:customStyle="1" w:styleId="C8F2B6E4C30C40CC8C3041AA5653F8BD">
    <w:name w:val="C8F2B6E4C30C40CC8C3041AA5653F8BD"/>
    <w:rsid w:val="00F141D6"/>
  </w:style>
  <w:style w:type="paragraph" w:customStyle="1" w:styleId="90A3702118894F33A386AD203939BDD1">
    <w:name w:val="90A3702118894F33A386AD203939BDD1"/>
    <w:rsid w:val="00F141D6"/>
  </w:style>
  <w:style w:type="paragraph" w:customStyle="1" w:styleId="49CCDF27C18B4CAA8EDD61A09062E879">
    <w:name w:val="49CCDF27C18B4CAA8EDD61A09062E879"/>
    <w:rsid w:val="00F141D6"/>
  </w:style>
  <w:style w:type="paragraph" w:customStyle="1" w:styleId="B0323273EA514712BCCCA545DA347694">
    <w:name w:val="B0323273EA514712BCCCA545DA347694"/>
    <w:rsid w:val="00F141D6"/>
  </w:style>
  <w:style w:type="paragraph" w:customStyle="1" w:styleId="44ED93E9E56948CCB8CA532A224475B5">
    <w:name w:val="44ED93E9E56948CCB8CA532A224475B5"/>
    <w:rsid w:val="00F141D6"/>
  </w:style>
  <w:style w:type="paragraph" w:customStyle="1" w:styleId="5CE15E0B49A341DB8CCCDA7ABECFB9F7">
    <w:name w:val="5CE15E0B49A341DB8CCCDA7ABECFB9F7"/>
    <w:rsid w:val="00F141D6"/>
  </w:style>
  <w:style w:type="paragraph" w:customStyle="1" w:styleId="8064C830C5DA4A34A02D25912FBE0D35">
    <w:name w:val="8064C830C5DA4A34A02D25912FBE0D35"/>
    <w:rsid w:val="00F141D6"/>
  </w:style>
  <w:style w:type="paragraph" w:customStyle="1" w:styleId="E2C7FDCBAAA94BFFA4EFFA0393766BC2">
    <w:name w:val="E2C7FDCBAAA94BFFA4EFFA0393766BC2"/>
    <w:rsid w:val="00F141D6"/>
  </w:style>
  <w:style w:type="paragraph" w:customStyle="1" w:styleId="BF0AF90940374D09A6ED511139BC86D0">
    <w:name w:val="BF0AF90940374D09A6ED511139BC86D0"/>
    <w:rsid w:val="00F141D6"/>
  </w:style>
  <w:style w:type="paragraph" w:customStyle="1" w:styleId="2900D478B76047FCB8AEC8E77EB11D35">
    <w:name w:val="2900D478B76047FCB8AEC8E77EB11D35"/>
    <w:rsid w:val="00F141D6"/>
  </w:style>
  <w:style w:type="paragraph" w:customStyle="1" w:styleId="56E824022FEF4830B4998755C7113A3A">
    <w:name w:val="56E824022FEF4830B4998755C7113A3A"/>
    <w:rsid w:val="00F141D6"/>
  </w:style>
  <w:style w:type="paragraph" w:customStyle="1" w:styleId="3D0ADBA8154640C2BE2EA3510B538DB5">
    <w:name w:val="3D0ADBA8154640C2BE2EA3510B538DB5"/>
    <w:rsid w:val="00F141D6"/>
  </w:style>
  <w:style w:type="paragraph" w:customStyle="1" w:styleId="EB09A1690D974DDD8F570FF55F89B3EB">
    <w:name w:val="EB09A1690D974DDD8F570FF55F89B3EB"/>
    <w:rsid w:val="00F141D6"/>
  </w:style>
  <w:style w:type="paragraph" w:customStyle="1" w:styleId="9C220BC991E04998A1A03176644CCB31">
    <w:name w:val="9C220BC991E04998A1A03176644CCB31"/>
    <w:rsid w:val="00F141D6"/>
  </w:style>
  <w:style w:type="paragraph" w:customStyle="1" w:styleId="8775BA2A9996487EA5B0DCBC7D8D515E">
    <w:name w:val="8775BA2A9996487EA5B0DCBC7D8D515E"/>
    <w:rsid w:val="00F141D6"/>
  </w:style>
  <w:style w:type="paragraph" w:customStyle="1" w:styleId="0CB146110E904087A3D2E8E597FB657D">
    <w:name w:val="0CB146110E904087A3D2E8E597FB657D"/>
    <w:rsid w:val="00F141D6"/>
  </w:style>
  <w:style w:type="paragraph" w:customStyle="1" w:styleId="154B1D5AB7CF4D9D94D405354FA1D597">
    <w:name w:val="154B1D5AB7CF4D9D94D405354FA1D597"/>
    <w:rsid w:val="00F141D6"/>
  </w:style>
  <w:style w:type="paragraph" w:customStyle="1" w:styleId="6DF9AA1B185A4969B3B9187E4DD5B84F">
    <w:name w:val="6DF9AA1B185A4969B3B9187E4DD5B84F"/>
    <w:rsid w:val="00F141D6"/>
  </w:style>
  <w:style w:type="paragraph" w:customStyle="1" w:styleId="C89A85AF874C4056A1AC4B5349955513">
    <w:name w:val="C89A85AF874C4056A1AC4B5349955513"/>
    <w:rsid w:val="00F141D6"/>
  </w:style>
  <w:style w:type="paragraph" w:customStyle="1" w:styleId="BEA7AE7FC15C4135861043E54C389498">
    <w:name w:val="BEA7AE7FC15C4135861043E54C389498"/>
    <w:rsid w:val="00F141D6"/>
  </w:style>
  <w:style w:type="paragraph" w:customStyle="1" w:styleId="02811502FFBE428F8B252162C8FF04E3">
    <w:name w:val="02811502FFBE428F8B252162C8FF04E3"/>
    <w:rsid w:val="00F141D6"/>
  </w:style>
  <w:style w:type="paragraph" w:customStyle="1" w:styleId="C172CCA702024961A4786F3A7CBA9446">
    <w:name w:val="C172CCA702024961A4786F3A7CBA9446"/>
    <w:rsid w:val="00F141D6"/>
  </w:style>
  <w:style w:type="paragraph" w:customStyle="1" w:styleId="1B341D99E0C44B3BA979F0A60FC05A6D">
    <w:name w:val="1B341D99E0C44B3BA979F0A60FC05A6D"/>
    <w:rsid w:val="00F141D6"/>
  </w:style>
  <w:style w:type="paragraph" w:customStyle="1" w:styleId="FBA47D4EA8D549588BCBBFB8B4B96044">
    <w:name w:val="FBA47D4EA8D549588BCBBFB8B4B96044"/>
    <w:rsid w:val="00F141D6"/>
  </w:style>
  <w:style w:type="paragraph" w:customStyle="1" w:styleId="023BCB362B0F4C2F8CC2FFD99AB9EF55">
    <w:name w:val="023BCB362B0F4C2F8CC2FFD99AB9EF55"/>
    <w:rsid w:val="00F141D6"/>
  </w:style>
  <w:style w:type="paragraph" w:customStyle="1" w:styleId="5D5F6D015E124383A00BBA6109800D8D">
    <w:name w:val="5D5F6D015E124383A00BBA6109800D8D"/>
    <w:rsid w:val="00F141D6"/>
  </w:style>
  <w:style w:type="paragraph" w:customStyle="1" w:styleId="EFF146BC0CCA452181C7690ABB19E8E7">
    <w:name w:val="EFF146BC0CCA452181C7690ABB19E8E7"/>
    <w:rsid w:val="00F141D6"/>
  </w:style>
  <w:style w:type="paragraph" w:customStyle="1" w:styleId="1B55B92C58DC4C03881B088763452E8B">
    <w:name w:val="1B55B92C58DC4C03881B088763452E8B"/>
    <w:rsid w:val="00F141D6"/>
  </w:style>
  <w:style w:type="paragraph" w:customStyle="1" w:styleId="AF153F8C4FDC4CD1B0F98E17D644A097">
    <w:name w:val="AF153F8C4FDC4CD1B0F98E17D644A097"/>
    <w:rsid w:val="00F141D6"/>
  </w:style>
  <w:style w:type="paragraph" w:customStyle="1" w:styleId="8A3A7B7CAB6D4B95A40B10A35916051E">
    <w:name w:val="8A3A7B7CAB6D4B95A40B10A35916051E"/>
    <w:rsid w:val="00F141D6"/>
  </w:style>
  <w:style w:type="paragraph" w:customStyle="1" w:styleId="27A1AB2EB8274D8DB808651727AB62E9">
    <w:name w:val="27A1AB2EB8274D8DB808651727AB62E9"/>
    <w:rsid w:val="00F141D6"/>
  </w:style>
  <w:style w:type="paragraph" w:customStyle="1" w:styleId="49CD0878ACA341688582EA323478BAB0">
    <w:name w:val="49CD0878ACA341688582EA323478BAB0"/>
    <w:rsid w:val="00F141D6"/>
  </w:style>
  <w:style w:type="paragraph" w:customStyle="1" w:styleId="33307733FEC24BB7874CEF9398365790">
    <w:name w:val="33307733FEC24BB7874CEF9398365790"/>
    <w:rsid w:val="00F141D6"/>
  </w:style>
  <w:style w:type="paragraph" w:customStyle="1" w:styleId="C91FC4C98FB046FD92197284D1318D4D">
    <w:name w:val="C91FC4C98FB046FD92197284D1318D4D"/>
    <w:rsid w:val="00F141D6"/>
  </w:style>
  <w:style w:type="paragraph" w:customStyle="1" w:styleId="9A0F008C6DE04C54B2A4D65F1E8EF01D">
    <w:name w:val="9A0F008C6DE04C54B2A4D65F1E8EF01D"/>
    <w:rsid w:val="00F141D6"/>
  </w:style>
  <w:style w:type="paragraph" w:customStyle="1" w:styleId="53111A290F654FF181F5507228B6CA84">
    <w:name w:val="53111A290F654FF181F5507228B6CA84"/>
    <w:rsid w:val="00F141D6"/>
  </w:style>
  <w:style w:type="paragraph" w:customStyle="1" w:styleId="4D7CFB65C3A24223937D0E241993217B">
    <w:name w:val="4D7CFB65C3A24223937D0E241993217B"/>
    <w:rsid w:val="00F141D6"/>
  </w:style>
  <w:style w:type="paragraph" w:customStyle="1" w:styleId="C349A5B9189044DCA4655A15E6A044DC">
    <w:name w:val="C349A5B9189044DCA4655A15E6A044DC"/>
    <w:rsid w:val="00F141D6"/>
  </w:style>
  <w:style w:type="paragraph" w:customStyle="1" w:styleId="C425B4E5AA994FB3816B9DE20AD28696">
    <w:name w:val="C425B4E5AA994FB3816B9DE20AD28696"/>
    <w:rsid w:val="00F141D6"/>
  </w:style>
  <w:style w:type="paragraph" w:customStyle="1" w:styleId="3F308E837BA8427D839BEC9F7063478E">
    <w:name w:val="3F308E837BA8427D839BEC9F7063478E"/>
    <w:rsid w:val="00F141D6"/>
  </w:style>
  <w:style w:type="paragraph" w:customStyle="1" w:styleId="BCE20A5D0EEC4329B3D092033EB7897C">
    <w:name w:val="BCE20A5D0EEC4329B3D092033EB7897C"/>
    <w:rsid w:val="00F141D6"/>
  </w:style>
  <w:style w:type="paragraph" w:customStyle="1" w:styleId="C9CEA84360CE47A4AE19A8F6BAF1444A">
    <w:name w:val="C9CEA84360CE47A4AE19A8F6BAF1444A"/>
    <w:rsid w:val="00F141D6"/>
  </w:style>
  <w:style w:type="paragraph" w:customStyle="1" w:styleId="404032EC8E2643C1B5C0A742D6538F29">
    <w:name w:val="404032EC8E2643C1B5C0A742D6538F29"/>
    <w:rsid w:val="00F141D6"/>
  </w:style>
  <w:style w:type="paragraph" w:customStyle="1" w:styleId="0657CD2C57484945875740D655D58D38">
    <w:name w:val="0657CD2C57484945875740D655D58D38"/>
    <w:rsid w:val="00F141D6"/>
  </w:style>
  <w:style w:type="paragraph" w:customStyle="1" w:styleId="F40C488002E748C88FD718BBF5572691">
    <w:name w:val="F40C488002E748C88FD718BBF5572691"/>
    <w:rsid w:val="00F141D6"/>
  </w:style>
  <w:style w:type="paragraph" w:customStyle="1" w:styleId="7B5D7D875CB4452AB37B1FA6713F9EA8">
    <w:name w:val="7B5D7D875CB4452AB37B1FA6713F9EA8"/>
    <w:rsid w:val="00F141D6"/>
  </w:style>
  <w:style w:type="paragraph" w:customStyle="1" w:styleId="25ED18E7565E420D918AB84161E73D0C">
    <w:name w:val="25ED18E7565E420D918AB84161E73D0C"/>
    <w:rsid w:val="00F141D6"/>
  </w:style>
  <w:style w:type="paragraph" w:customStyle="1" w:styleId="83DCA7EF0AF9452D89599E6277062010">
    <w:name w:val="83DCA7EF0AF9452D89599E6277062010"/>
    <w:rsid w:val="00F141D6"/>
  </w:style>
  <w:style w:type="paragraph" w:customStyle="1" w:styleId="324085939887420DAD4C080EB2FA3921">
    <w:name w:val="324085939887420DAD4C080EB2FA3921"/>
    <w:rsid w:val="00F141D6"/>
  </w:style>
  <w:style w:type="paragraph" w:customStyle="1" w:styleId="5C40901817C84CB98151691183ECB6AE">
    <w:name w:val="5C40901817C84CB98151691183ECB6AE"/>
    <w:rsid w:val="00F141D6"/>
  </w:style>
  <w:style w:type="paragraph" w:customStyle="1" w:styleId="4E51C02C9759458D97CCD073B0B133DF">
    <w:name w:val="4E51C02C9759458D97CCD073B0B133DF"/>
    <w:rsid w:val="00F141D6"/>
  </w:style>
  <w:style w:type="paragraph" w:customStyle="1" w:styleId="B33BE13ADECD4EF287A4A64AB7151A28">
    <w:name w:val="B33BE13ADECD4EF287A4A64AB7151A28"/>
    <w:rsid w:val="00F141D6"/>
  </w:style>
  <w:style w:type="paragraph" w:customStyle="1" w:styleId="86CE72A482224BA598094EC3B96BB993">
    <w:name w:val="86CE72A482224BA598094EC3B96BB993"/>
    <w:rsid w:val="00F141D6"/>
  </w:style>
  <w:style w:type="paragraph" w:customStyle="1" w:styleId="5FB5EF0A17A445328855DCF95A53A089">
    <w:name w:val="5FB5EF0A17A445328855DCF95A53A089"/>
    <w:rsid w:val="00F141D6"/>
  </w:style>
  <w:style w:type="paragraph" w:customStyle="1" w:styleId="89F42C45AD694F73BE870EAB80E95879">
    <w:name w:val="89F42C45AD694F73BE870EAB80E95879"/>
    <w:rsid w:val="00F141D6"/>
  </w:style>
  <w:style w:type="paragraph" w:customStyle="1" w:styleId="37B1CC8B631F4ED88C7441B8CD314878">
    <w:name w:val="37B1CC8B631F4ED88C7441B8CD314878"/>
    <w:rsid w:val="00F141D6"/>
  </w:style>
  <w:style w:type="paragraph" w:customStyle="1" w:styleId="CDC9D6D8B59F4701A42CAD7EE350AF2F">
    <w:name w:val="CDC9D6D8B59F4701A42CAD7EE350AF2F"/>
    <w:rsid w:val="00F141D6"/>
  </w:style>
  <w:style w:type="paragraph" w:customStyle="1" w:styleId="B1ED48EAF32947F8836DF90272B91632">
    <w:name w:val="B1ED48EAF32947F8836DF90272B91632"/>
    <w:rsid w:val="00F141D6"/>
  </w:style>
  <w:style w:type="paragraph" w:customStyle="1" w:styleId="97FC8F4E33E349C98864B44057FC8564">
    <w:name w:val="97FC8F4E33E349C98864B44057FC8564"/>
    <w:rsid w:val="00F141D6"/>
  </w:style>
  <w:style w:type="paragraph" w:customStyle="1" w:styleId="A504C3D206654D80BC16ACC0FDD4149F">
    <w:name w:val="A504C3D206654D80BC16ACC0FDD4149F"/>
    <w:rsid w:val="00F141D6"/>
  </w:style>
  <w:style w:type="paragraph" w:customStyle="1" w:styleId="436A4916D5B0437BA3D9D9639C2013B3">
    <w:name w:val="436A4916D5B0437BA3D9D9639C2013B3"/>
    <w:rsid w:val="00F141D6"/>
  </w:style>
  <w:style w:type="paragraph" w:customStyle="1" w:styleId="F09E154AFC234E61B31BDBDA0F309631">
    <w:name w:val="F09E154AFC234E61B31BDBDA0F309631"/>
    <w:rsid w:val="00F141D6"/>
  </w:style>
  <w:style w:type="paragraph" w:customStyle="1" w:styleId="6D16DD973CCC4385911396F5EBB73BE5">
    <w:name w:val="6D16DD973CCC4385911396F5EBB73BE5"/>
    <w:rsid w:val="00F141D6"/>
  </w:style>
  <w:style w:type="paragraph" w:customStyle="1" w:styleId="3CE71AD7B8F74B6B9EC8268AF7D6DD53">
    <w:name w:val="3CE71AD7B8F74B6B9EC8268AF7D6DD53"/>
    <w:rsid w:val="00F141D6"/>
  </w:style>
  <w:style w:type="paragraph" w:customStyle="1" w:styleId="37FE750D9F284F3E80EA0F9C447286CC">
    <w:name w:val="37FE750D9F284F3E80EA0F9C447286CC"/>
    <w:rsid w:val="00F141D6"/>
  </w:style>
  <w:style w:type="paragraph" w:customStyle="1" w:styleId="2DF017CB23D74F98A05612A4130BBA83">
    <w:name w:val="2DF017CB23D74F98A05612A4130BBA83"/>
    <w:rsid w:val="00F141D6"/>
  </w:style>
  <w:style w:type="paragraph" w:customStyle="1" w:styleId="8A7A86786D734ADBA982AE446D06E0F6">
    <w:name w:val="8A7A86786D734ADBA982AE446D06E0F6"/>
    <w:rsid w:val="00F141D6"/>
  </w:style>
  <w:style w:type="paragraph" w:customStyle="1" w:styleId="7DB3270C7C374C70BCC72F919E904756">
    <w:name w:val="7DB3270C7C374C70BCC72F919E904756"/>
    <w:rsid w:val="00F141D6"/>
  </w:style>
  <w:style w:type="paragraph" w:customStyle="1" w:styleId="ADCB989A00E940C38E0F750051FE7419">
    <w:name w:val="ADCB989A00E940C38E0F750051FE7419"/>
    <w:rsid w:val="00F141D6"/>
  </w:style>
  <w:style w:type="paragraph" w:customStyle="1" w:styleId="E1471FFCA7004C31962D58A7B3128A20">
    <w:name w:val="E1471FFCA7004C31962D58A7B3128A20"/>
    <w:rsid w:val="00F141D6"/>
  </w:style>
  <w:style w:type="paragraph" w:customStyle="1" w:styleId="DB077803FEBA480FB83AA331D8C22F61">
    <w:name w:val="DB077803FEBA480FB83AA331D8C22F61"/>
    <w:rsid w:val="00F141D6"/>
  </w:style>
  <w:style w:type="paragraph" w:customStyle="1" w:styleId="96B354D9546447CBA81528A577FDFE5C">
    <w:name w:val="96B354D9546447CBA81528A577FDFE5C"/>
    <w:rsid w:val="00F141D6"/>
  </w:style>
  <w:style w:type="paragraph" w:customStyle="1" w:styleId="D5BD79DE0DFE478E9A44B55E8A92942C">
    <w:name w:val="D5BD79DE0DFE478E9A44B55E8A92942C"/>
    <w:rsid w:val="00F141D6"/>
  </w:style>
  <w:style w:type="paragraph" w:customStyle="1" w:styleId="4AE11A5ADF7E4747B6BF6BDE874ECBE1">
    <w:name w:val="4AE11A5ADF7E4747B6BF6BDE874ECBE1"/>
    <w:rsid w:val="00F141D6"/>
  </w:style>
  <w:style w:type="paragraph" w:customStyle="1" w:styleId="16162B9FA2924672AAFE0E292286AAC7">
    <w:name w:val="16162B9FA2924672AAFE0E292286AAC7"/>
    <w:rsid w:val="00F141D6"/>
  </w:style>
  <w:style w:type="paragraph" w:customStyle="1" w:styleId="78EA8A1C6A1B40F4AA7A8F4793DD69AF">
    <w:name w:val="78EA8A1C6A1B40F4AA7A8F4793DD69AF"/>
    <w:rsid w:val="00F141D6"/>
  </w:style>
  <w:style w:type="paragraph" w:customStyle="1" w:styleId="4975BB28C1834C5A866BCB542E572D72">
    <w:name w:val="4975BB28C1834C5A866BCB542E572D72"/>
    <w:rsid w:val="00F141D6"/>
  </w:style>
  <w:style w:type="paragraph" w:customStyle="1" w:styleId="39B4E7C3EE3F45AA93AD3B5DACE0BFFC">
    <w:name w:val="39B4E7C3EE3F45AA93AD3B5DACE0BFFC"/>
    <w:rsid w:val="00F141D6"/>
  </w:style>
  <w:style w:type="paragraph" w:customStyle="1" w:styleId="E850AFAF3CF14E798DF3ECFF63DE05EA">
    <w:name w:val="E850AFAF3CF14E798DF3ECFF63DE05EA"/>
    <w:rsid w:val="00F141D6"/>
  </w:style>
  <w:style w:type="paragraph" w:customStyle="1" w:styleId="BC65E9F96BD14EE690D4FFF78AFA2E8C">
    <w:name w:val="BC65E9F96BD14EE690D4FFF78AFA2E8C"/>
    <w:rsid w:val="00F141D6"/>
  </w:style>
  <w:style w:type="paragraph" w:customStyle="1" w:styleId="58A3A22D6ACA473FB6E57BDCEEB3AAFA">
    <w:name w:val="58A3A22D6ACA473FB6E57BDCEEB3AAFA"/>
    <w:rsid w:val="00F141D6"/>
  </w:style>
  <w:style w:type="paragraph" w:customStyle="1" w:styleId="E09328CC871C45F4BFA42DC7ADD1CCED">
    <w:name w:val="E09328CC871C45F4BFA42DC7ADD1CCED"/>
    <w:rsid w:val="00F141D6"/>
  </w:style>
  <w:style w:type="paragraph" w:customStyle="1" w:styleId="43F332234CC94198A6EBCB738BC5BA4E">
    <w:name w:val="43F332234CC94198A6EBCB738BC5BA4E"/>
    <w:rsid w:val="00F141D6"/>
  </w:style>
  <w:style w:type="paragraph" w:customStyle="1" w:styleId="3BF97FD638E04B538B075D22CB413F45">
    <w:name w:val="3BF97FD638E04B538B075D22CB413F45"/>
    <w:rsid w:val="00F141D6"/>
  </w:style>
  <w:style w:type="paragraph" w:customStyle="1" w:styleId="8E0276B9AF79412EA11337E12D944D9C">
    <w:name w:val="8E0276B9AF79412EA11337E12D944D9C"/>
    <w:rsid w:val="00F141D6"/>
  </w:style>
  <w:style w:type="paragraph" w:customStyle="1" w:styleId="B1D1C91E8A1E47E288B4CF2DDCF7C7AF">
    <w:name w:val="B1D1C91E8A1E47E288B4CF2DDCF7C7AF"/>
    <w:rsid w:val="00F141D6"/>
  </w:style>
  <w:style w:type="paragraph" w:customStyle="1" w:styleId="31666630DCD6495DBBA5701898E1BCD8">
    <w:name w:val="31666630DCD6495DBBA5701898E1BCD8"/>
    <w:rsid w:val="00F141D6"/>
  </w:style>
  <w:style w:type="paragraph" w:customStyle="1" w:styleId="C22786D065E84A05B884EDA94B06439C">
    <w:name w:val="C22786D065E84A05B884EDA94B06439C"/>
    <w:rsid w:val="00F141D6"/>
  </w:style>
  <w:style w:type="paragraph" w:customStyle="1" w:styleId="0CC9CC4C729641D890E4BF357785FD91">
    <w:name w:val="0CC9CC4C729641D890E4BF357785FD91"/>
    <w:rsid w:val="00F141D6"/>
  </w:style>
  <w:style w:type="paragraph" w:customStyle="1" w:styleId="B07271D6A69A47FEA4C4AE244C5F2F05">
    <w:name w:val="B07271D6A69A47FEA4C4AE244C5F2F05"/>
    <w:rsid w:val="00F141D6"/>
  </w:style>
  <w:style w:type="paragraph" w:customStyle="1" w:styleId="84878493B7C94F31A1BFAB242B483783">
    <w:name w:val="84878493B7C94F31A1BFAB242B483783"/>
    <w:rsid w:val="00F141D6"/>
  </w:style>
  <w:style w:type="paragraph" w:customStyle="1" w:styleId="3819FF2638CC4DF59A3CD983FA0ED14D">
    <w:name w:val="3819FF2638CC4DF59A3CD983FA0ED14D"/>
    <w:rsid w:val="00F141D6"/>
  </w:style>
  <w:style w:type="paragraph" w:customStyle="1" w:styleId="837A07811FD04FB8BF8FDD76CD612767">
    <w:name w:val="837A07811FD04FB8BF8FDD76CD612767"/>
    <w:rsid w:val="00F141D6"/>
  </w:style>
  <w:style w:type="paragraph" w:customStyle="1" w:styleId="123498D1651F48E9B6A18EEEA3AAF354">
    <w:name w:val="123498D1651F48E9B6A18EEEA3AAF354"/>
    <w:rsid w:val="00F141D6"/>
  </w:style>
  <w:style w:type="paragraph" w:customStyle="1" w:styleId="A21714AFCEBE48358612F13CA5ED4A6E">
    <w:name w:val="A21714AFCEBE48358612F13CA5ED4A6E"/>
    <w:rsid w:val="00F141D6"/>
  </w:style>
  <w:style w:type="paragraph" w:customStyle="1" w:styleId="8318AFD751B24DE0AB0B2F9138EEA8A1">
    <w:name w:val="8318AFD751B24DE0AB0B2F9138EEA8A1"/>
    <w:rsid w:val="00F141D6"/>
  </w:style>
  <w:style w:type="paragraph" w:customStyle="1" w:styleId="471EC96B6E874CB38A692EA16E0A8F50">
    <w:name w:val="471EC96B6E874CB38A692EA16E0A8F50"/>
    <w:rsid w:val="00F141D6"/>
  </w:style>
  <w:style w:type="paragraph" w:customStyle="1" w:styleId="CAD9AF87D205448FB89D2CEC0730CB8A">
    <w:name w:val="CAD9AF87D205448FB89D2CEC0730CB8A"/>
    <w:rsid w:val="00F141D6"/>
  </w:style>
  <w:style w:type="paragraph" w:customStyle="1" w:styleId="F0B23C4FEE354E5CA1319D652B4880BD">
    <w:name w:val="F0B23C4FEE354E5CA1319D652B4880BD"/>
    <w:rsid w:val="00F51987"/>
  </w:style>
  <w:style w:type="paragraph" w:customStyle="1" w:styleId="266C620267BD49878509318DB9BC9144">
    <w:name w:val="266C620267BD49878509318DB9BC9144"/>
    <w:rsid w:val="00F51987"/>
  </w:style>
  <w:style w:type="paragraph" w:customStyle="1" w:styleId="980611E40CF94910B5F8147D3EF037F1">
    <w:name w:val="980611E40CF94910B5F8147D3EF037F1"/>
    <w:rsid w:val="00F51987"/>
  </w:style>
  <w:style w:type="paragraph" w:customStyle="1" w:styleId="B207780867AF4DFCA071D21C658AD613">
    <w:name w:val="B207780867AF4DFCA071D21C658AD613"/>
    <w:rsid w:val="00F51987"/>
  </w:style>
  <w:style w:type="paragraph" w:customStyle="1" w:styleId="B0B24FD5539F4A91A25AB1642F2B2105">
    <w:name w:val="B0B24FD5539F4A91A25AB1642F2B2105"/>
    <w:rsid w:val="00F51987"/>
  </w:style>
  <w:style w:type="paragraph" w:customStyle="1" w:styleId="FD57DBDD62E74603996E037250A925B9">
    <w:name w:val="FD57DBDD62E74603996E037250A925B9"/>
    <w:rsid w:val="00F51987"/>
  </w:style>
  <w:style w:type="paragraph" w:customStyle="1" w:styleId="2979829C85074FBD84ADF3B14F43A3CA">
    <w:name w:val="2979829C85074FBD84ADF3B14F43A3CA"/>
    <w:rsid w:val="00F51987"/>
  </w:style>
  <w:style w:type="paragraph" w:customStyle="1" w:styleId="B675127150ED472795F4665DF6A0E6AC">
    <w:name w:val="B675127150ED472795F4665DF6A0E6AC"/>
    <w:rsid w:val="00F51987"/>
  </w:style>
  <w:style w:type="paragraph" w:customStyle="1" w:styleId="EF8775C44A524F91A7C63505D444102F">
    <w:name w:val="EF8775C44A524F91A7C63505D444102F"/>
    <w:rsid w:val="00F51987"/>
  </w:style>
  <w:style w:type="paragraph" w:customStyle="1" w:styleId="0112ACA7D5F04285A2C22F3B211D219A">
    <w:name w:val="0112ACA7D5F04285A2C22F3B211D219A"/>
    <w:rsid w:val="00F51987"/>
  </w:style>
  <w:style w:type="paragraph" w:customStyle="1" w:styleId="85FACFC4DFF04EF2A538E191F530ED5A">
    <w:name w:val="85FACFC4DFF04EF2A538E191F530ED5A"/>
    <w:rsid w:val="00F51987"/>
  </w:style>
  <w:style w:type="paragraph" w:customStyle="1" w:styleId="BDB536DC7EA04C8C91D25ACBFA467FDB">
    <w:name w:val="BDB536DC7EA04C8C91D25ACBFA467FDB"/>
    <w:rsid w:val="00F51987"/>
  </w:style>
  <w:style w:type="paragraph" w:customStyle="1" w:styleId="6F64F9D6F1674D4E89D8F6C0D2172B3B">
    <w:name w:val="6F64F9D6F1674D4E89D8F6C0D2172B3B"/>
    <w:rsid w:val="00F51987"/>
  </w:style>
  <w:style w:type="paragraph" w:customStyle="1" w:styleId="AFE259615B794E7DAFF673237947B029">
    <w:name w:val="AFE259615B794E7DAFF673237947B029"/>
    <w:rsid w:val="00F51987"/>
  </w:style>
  <w:style w:type="paragraph" w:customStyle="1" w:styleId="00CD56DEA1F04F759B14B00ED95D656F">
    <w:name w:val="00CD56DEA1F04F759B14B00ED95D656F"/>
    <w:rsid w:val="00F51987"/>
  </w:style>
  <w:style w:type="paragraph" w:customStyle="1" w:styleId="6C6AE90A1EE149ABA73F9E403587158F">
    <w:name w:val="6C6AE90A1EE149ABA73F9E403587158F"/>
    <w:rsid w:val="00F51987"/>
  </w:style>
  <w:style w:type="paragraph" w:customStyle="1" w:styleId="2C36AE647ABF4957A4E8C5EE2F758DFB">
    <w:name w:val="2C36AE647ABF4957A4E8C5EE2F758DFB"/>
    <w:rsid w:val="00F51987"/>
  </w:style>
  <w:style w:type="paragraph" w:customStyle="1" w:styleId="080055B9161C43379F913E927599CEF3">
    <w:name w:val="080055B9161C43379F913E927599CEF3"/>
    <w:rsid w:val="00F51987"/>
  </w:style>
  <w:style w:type="paragraph" w:customStyle="1" w:styleId="304B55AB3E9B4DAEAAB0846B302EA37B">
    <w:name w:val="304B55AB3E9B4DAEAAB0846B302EA37B"/>
    <w:rsid w:val="00F51987"/>
  </w:style>
  <w:style w:type="paragraph" w:customStyle="1" w:styleId="9B67F3E9C6C6422ABFDA88A07D32E79C">
    <w:name w:val="9B67F3E9C6C6422ABFDA88A07D32E79C"/>
    <w:rsid w:val="00F51987"/>
  </w:style>
  <w:style w:type="paragraph" w:customStyle="1" w:styleId="C066665CE82349AABCD789692F692251">
    <w:name w:val="C066665CE82349AABCD789692F692251"/>
    <w:rsid w:val="00F51987"/>
  </w:style>
  <w:style w:type="paragraph" w:customStyle="1" w:styleId="A1B4908D8E7E41468A2CECDAC3FDD98D">
    <w:name w:val="A1B4908D8E7E41468A2CECDAC3FDD98D"/>
    <w:rsid w:val="00F51987"/>
  </w:style>
  <w:style w:type="paragraph" w:customStyle="1" w:styleId="5AAA935418334DD59DBAE861B684CC23">
    <w:name w:val="5AAA935418334DD59DBAE861B684CC23"/>
    <w:rsid w:val="00F51987"/>
  </w:style>
  <w:style w:type="paragraph" w:customStyle="1" w:styleId="B042AB71E7874CF882F4380C046D7699">
    <w:name w:val="B042AB71E7874CF882F4380C046D7699"/>
    <w:rsid w:val="00F51987"/>
  </w:style>
  <w:style w:type="paragraph" w:customStyle="1" w:styleId="25B19151D7534A4382492DA5D6C1DD3B">
    <w:name w:val="25B19151D7534A4382492DA5D6C1DD3B"/>
    <w:rsid w:val="00F51987"/>
  </w:style>
  <w:style w:type="paragraph" w:customStyle="1" w:styleId="9D3C738C954344AB92047CA8260CE973">
    <w:name w:val="9D3C738C954344AB92047CA8260CE973"/>
    <w:rsid w:val="00F51987"/>
  </w:style>
  <w:style w:type="paragraph" w:customStyle="1" w:styleId="16DF8E32C90D44AEA7A6EC2E29E33269">
    <w:name w:val="16DF8E32C90D44AEA7A6EC2E29E33269"/>
    <w:rsid w:val="00F51987"/>
  </w:style>
  <w:style w:type="paragraph" w:customStyle="1" w:styleId="4922698A402645D7B62DC2EB273669DF">
    <w:name w:val="4922698A402645D7B62DC2EB273669DF"/>
    <w:rsid w:val="00F51987"/>
  </w:style>
  <w:style w:type="paragraph" w:customStyle="1" w:styleId="9C92F109957C4262B24E5CC95EEFFD91">
    <w:name w:val="9C92F109957C4262B24E5CC95EEFFD91"/>
    <w:rsid w:val="00F51987"/>
  </w:style>
  <w:style w:type="paragraph" w:customStyle="1" w:styleId="7E67523D4F60418F83F9F60F5F2DA01B">
    <w:name w:val="7E67523D4F60418F83F9F60F5F2DA01B"/>
    <w:rsid w:val="00F51987"/>
  </w:style>
  <w:style w:type="paragraph" w:customStyle="1" w:styleId="4CACA618703C45A7B7535515CD548FA2">
    <w:name w:val="4CACA618703C45A7B7535515CD548FA2"/>
    <w:rsid w:val="00F51987"/>
  </w:style>
  <w:style w:type="paragraph" w:customStyle="1" w:styleId="9C5247A8A071416D927227AF2CB87E23">
    <w:name w:val="9C5247A8A071416D927227AF2CB87E23"/>
    <w:rsid w:val="00F51987"/>
  </w:style>
  <w:style w:type="paragraph" w:customStyle="1" w:styleId="BFC38C27EF45455D992CB464E712A402">
    <w:name w:val="BFC38C27EF45455D992CB464E712A402"/>
    <w:rsid w:val="00F51987"/>
  </w:style>
  <w:style w:type="paragraph" w:customStyle="1" w:styleId="0A7B1E6D680142608DED2E4077A21497">
    <w:name w:val="0A7B1E6D680142608DED2E4077A21497"/>
    <w:rsid w:val="00F51987"/>
  </w:style>
  <w:style w:type="paragraph" w:customStyle="1" w:styleId="BBA7BA6B165E4C68A4203E6B8F79FF06">
    <w:name w:val="BBA7BA6B165E4C68A4203E6B8F79FF06"/>
    <w:rsid w:val="00F51987"/>
  </w:style>
  <w:style w:type="paragraph" w:customStyle="1" w:styleId="1FCEABC9913A48139F982C583F2CEB0B">
    <w:name w:val="1FCEABC9913A48139F982C583F2CEB0B"/>
    <w:rsid w:val="00F51987"/>
  </w:style>
  <w:style w:type="paragraph" w:customStyle="1" w:styleId="D0E4BCB58FB44B3A851DC7E07E33D30D">
    <w:name w:val="D0E4BCB58FB44B3A851DC7E07E33D30D"/>
    <w:rsid w:val="00F51987"/>
  </w:style>
  <w:style w:type="paragraph" w:customStyle="1" w:styleId="CB076D7C9C1D4D7BA9A23B921EC2C9C6">
    <w:name w:val="CB076D7C9C1D4D7BA9A23B921EC2C9C6"/>
    <w:rsid w:val="00F51987"/>
  </w:style>
  <w:style w:type="paragraph" w:customStyle="1" w:styleId="75C3312B83AF40A480F704A7C055208E">
    <w:name w:val="75C3312B83AF40A480F704A7C055208E"/>
    <w:rsid w:val="00F51987"/>
  </w:style>
  <w:style w:type="paragraph" w:customStyle="1" w:styleId="D8BFD3141F8443FFB1DEA5AF69E1485F">
    <w:name w:val="D8BFD3141F8443FFB1DEA5AF69E1485F"/>
    <w:rsid w:val="00F51987"/>
  </w:style>
  <w:style w:type="paragraph" w:customStyle="1" w:styleId="867E9628E772498D9509BE376007F437">
    <w:name w:val="867E9628E772498D9509BE376007F437"/>
    <w:rsid w:val="00F51987"/>
  </w:style>
  <w:style w:type="paragraph" w:customStyle="1" w:styleId="BFE5E9D3A46C48D3A5A2D0A088B71C96">
    <w:name w:val="BFE5E9D3A46C48D3A5A2D0A088B71C96"/>
    <w:rsid w:val="00F51987"/>
  </w:style>
  <w:style w:type="paragraph" w:customStyle="1" w:styleId="409CED918DA24C2585360F923B501562">
    <w:name w:val="409CED918DA24C2585360F923B501562"/>
    <w:rsid w:val="00F51987"/>
  </w:style>
  <w:style w:type="paragraph" w:customStyle="1" w:styleId="96F67FC2E0AC4DF1AAC7E7F3A3E9DF2C">
    <w:name w:val="96F67FC2E0AC4DF1AAC7E7F3A3E9DF2C"/>
    <w:rsid w:val="00F51987"/>
  </w:style>
  <w:style w:type="paragraph" w:customStyle="1" w:styleId="BB8CE5263AD94D3FB92E1F7490DA6032">
    <w:name w:val="BB8CE5263AD94D3FB92E1F7490DA6032"/>
    <w:rsid w:val="00F519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2021-05-09T22:04:00Z</dcterms:created>
  <dcterms:modified xsi:type="dcterms:W3CDTF">2021-05-21T08:01:00Z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